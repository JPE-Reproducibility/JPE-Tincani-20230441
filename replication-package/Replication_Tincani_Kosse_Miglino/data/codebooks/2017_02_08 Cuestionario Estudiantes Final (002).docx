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EC4778" w14:textId="77777777" w:rsidR="009C2A7A" w:rsidRPr="00BB6119" w:rsidRDefault="009C2A7A">
      <w:pPr>
        <w:pStyle w:val="Standard1"/>
        <w:spacing w:after="0" w:line="240" w:lineRule="auto"/>
        <w:jc w:val="center"/>
        <w:rPr>
          <w:b/>
          <w:sz w:val="36"/>
          <w:szCs w:val="40"/>
          <w:lang w:val="es-CL"/>
        </w:rPr>
      </w:pPr>
      <w:bookmarkStart w:id="0" w:name="_GoBack"/>
      <w:bookmarkEnd w:id="0"/>
    </w:p>
    <w:tbl>
      <w:tblPr>
        <w:tblpPr w:leftFromText="141" w:rightFromText="141" w:vertAnchor="text" w:horzAnchor="margin" w:tblpXSpec="center" w:tblpY="194"/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"/>
        <w:gridCol w:w="686"/>
        <w:gridCol w:w="637"/>
        <w:gridCol w:w="637"/>
        <w:gridCol w:w="637"/>
        <w:gridCol w:w="637"/>
        <w:gridCol w:w="899"/>
        <w:gridCol w:w="637"/>
        <w:gridCol w:w="637"/>
        <w:gridCol w:w="637"/>
        <w:gridCol w:w="637"/>
        <w:gridCol w:w="2190"/>
      </w:tblGrid>
      <w:tr w:rsidR="005A2A61" w:rsidRPr="00BB6119" w14:paraId="0A1BEE8D" w14:textId="77777777" w:rsidTr="00C658BD">
        <w:trPr>
          <w:trHeight w:val="285"/>
        </w:trPr>
        <w:tc>
          <w:tcPr>
            <w:tcW w:w="653" w:type="dxa"/>
            <w:tcBorders>
              <w:top w:val="single" w:sz="18" w:space="0" w:color="auto"/>
              <w:left w:val="single" w:sz="18" w:space="0" w:color="auto"/>
            </w:tcBorders>
          </w:tcPr>
          <w:p w14:paraId="3E7ED183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  <w:r w:rsidRPr="00BB6119">
              <w:rPr>
                <w:rFonts w:ascii="Vijaya" w:hAnsi="Vijaya" w:cs="Vijaya"/>
                <w:b/>
                <w:noProof/>
                <w:color w:val="595959"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D64E209" wp14:editId="42403355">
                      <wp:simplePos x="0" y="0"/>
                      <wp:positionH relativeFrom="column">
                        <wp:posOffset>5831205</wp:posOffset>
                      </wp:positionH>
                      <wp:positionV relativeFrom="paragraph">
                        <wp:posOffset>-984250</wp:posOffset>
                      </wp:positionV>
                      <wp:extent cx="629920" cy="262255"/>
                      <wp:effectExtent l="1905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9920" cy="262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999063" w14:textId="77777777" w:rsidR="00901A77" w:rsidRDefault="00901A77" w:rsidP="005A2A61">
                                  <w:pPr>
                                    <w:spacing w:after="0" w:line="240" w:lineRule="aut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N° Lista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shapetype w14:anchorId="1D64E20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459.15pt;margin-top:-77.5pt;width:49.6pt;height:20.6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" stroked="f">
                      <v:textbox style="mso-fit-shape-to-text:t">
                        <w:txbxContent>
                          <w:p w14:paraId="4F999063" w14:textId="77777777" w:rsidR="00901A77" w:rsidRDefault="00901A77" w:rsidP="005A2A61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N° Lista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B6119">
              <w:rPr>
                <w:rFonts w:ascii="Vijaya" w:hAnsi="Vijaya" w:cs="Vijaya"/>
                <w:b/>
                <w:noProof/>
                <w:color w:val="595959"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FE2955" wp14:editId="38847979">
                      <wp:simplePos x="0" y="0"/>
                      <wp:positionH relativeFrom="column">
                        <wp:posOffset>5756275</wp:posOffset>
                      </wp:positionH>
                      <wp:positionV relativeFrom="paragraph">
                        <wp:posOffset>-1370330</wp:posOffset>
                      </wp:positionV>
                      <wp:extent cx="781685" cy="368300"/>
                      <wp:effectExtent l="12700" t="10795" r="5715" b="1143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1685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rect w14:anchorId="282B5DAE" id="Rectangle 7" o:spid="_x0000_s1026" style="position:absolute;margin-left:453.25pt;margin-top:-107.9pt;width:61.55pt;height:2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"/>
                  </w:pict>
                </mc:Fallback>
              </mc:AlternateContent>
            </w:r>
          </w:p>
        </w:tc>
        <w:tc>
          <w:tcPr>
            <w:tcW w:w="686" w:type="dxa"/>
            <w:tcBorders>
              <w:top w:val="single" w:sz="18" w:space="0" w:color="auto"/>
              <w:right w:val="single" w:sz="18" w:space="0" w:color="auto"/>
            </w:tcBorders>
          </w:tcPr>
          <w:p w14:paraId="22385F71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637" w:type="dxa"/>
            <w:tcBorders>
              <w:top w:val="single" w:sz="18" w:space="0" w:color="auto"/>
              <w:left w:val="single" w:sz="18" w:space="0" w:color="auto"/>
            </w:tcBorders>
          </w:tcPr>
          <w:p w14:paraId="67B22526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637" w:type="dxa"/>
            <w:tcBorders>
              <w:top w:val="single" w:sz="18" w:space="0" w:color="auto"/>
            </w:tcBorders>
          </w:tcPr>
          <w:p w14:paraId="38481E5D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637" w:type="dxa"/>
            <w:tcBorders>
              <w:top w:val="single" w:sz="18" w:space="0" w:color="auto"/>
            </w:tcBorders>
          </w:tcPr>
          <w:p w14:paraId="41C19D6B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637" w:type="dxa"/>
            <w:tcBorders>
              <w:top w:val="single" w:sz="18" w:space="0" w:color="auto"/>
              <w:right w:val="single" w:sz="18" w:space="0" w:color="auto"/>
            </w:tcBorders>
          </w:tcPr>
          <w:p w14:paraId="3BC0DE39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18" w:space="0" w:color="auto"/>
              <w:left w:val="single" w:sz="18" w:space="0" w:color="auto"/>
            </w:tcBorders>
          </w:tcPr>
          <w:p w14:paraId="711A0E11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637" w:type="dxa"/>
            <w:tcBorders>
              <w:top w:val="single" w:sz="18" w:space="0" w:color="auto"/>
            </w:tcBorders>
          </w:tcPr>
          <w:p w14:paraId="0F9A8875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637" w:type="dxa"/>
            <w:tcBorders>
              <w:top w:val="single" w:sz="18" w:space="0" w:color="auto"/>
            </w:tcBorders>
          </w:tcPr>
          <w:p w14:paraId="3671A1BC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637" w:type="dxa"/>
            <w:tcBorders>
              <w:top w:val="single" w:sz="18" w:space="0" w:color="auto"/>
            </w:tcBorders>
          </w:tcPr>
          <w:p w14:paraId="405669BC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637" w:type="dxa"/>
            <w:tcBorders>
              <w:top w:val="single" w:sz="18" w:space="0" w:color="auto"/>
              <w:right w:val="single" w:sz="18" w:space="0" w:color="auto"/>
            </w:tcBorders>
          </w:tcPr>
          <w:p w14:paraId="4E23333A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  <w:tc>
          <w:tcPr>
            <w:tcW w:w="219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771216C" w14:textId="77777777" w:rsidR="005A2A61" w:rsidRPr="00BB6119" w:rsidRDefault="005A2A61" w:rsidP="00C658BD">
            <w:pPr>
              <w:ind w:right="360"/>
              <w:jc w:val="center"/>
              <w:rPr>
                <w:rFonts w:ascii="Vijaya" w:hAnsi="Vijaya" w:cs="Vijaya"/>
                <w:b/>
                <w:color w:val="595959"/>
                <w:sz w:val="28"/>
                <w:szCs w:val="28"/>
              </w:rPr>
            </w:pPr>
          </w:p>
        </w:tc>
      </w:tr>
      <w:tr w:rsidR="005A2A61" w:rsidRPr="00BB6119" w14:paraId="6285E1DC" w14:textId="77777777" w:rsidTr="00C658BD">
        <w:trPr>
          <w:trHeight w:val="254"/>
        </w:trPr>
        <w:tc>
          <w:tcPr>
            <w:tcW w:w="1339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6C9B412E" w14:textId="77777777" w:rsidR="005A2A61" w:rsidRPr="00BB6119" w:rsidRDefault="005A2A61" w:rsidP="00C658BD">
            <w:pPr>
              <w:ind w:left="-84" w:right="-108"/>
              <w:jc w:val="center"/>
              <w:rPr>
                <w:b/>
                <w:color w:val="FFFFFF"/>
                <w:sz w:val="20"/>
                <w:szCs w:val="20"/>
              </w:rPr>
            </w:pPr>
            <w:r w:rsidRPr="00BB6119">
              <w:rPr>
                <w:b/>
                <w:color w:val="FFFFFF"/>
                <w:sz w:val="20"/>
                <w:szCs w:val="20"/>
              </w:rPr>
              <w:t>Región</w:t>
            </w:r>
          </w:p>
        </w:tc>
        <w:tc>
          <w:tcPr>
            <w:tcW w:w="2548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1B207720" w14:textId="77777777" w:rsidR="005A2A61" w:rsidRPr="00BB6119" w:rsidRDefault="005A2A61" w:rsidP="00C658BD">
            <w:pPr>
              <w:ind w:left="-108" w:right="-109"/>
              <w:jc w:val="center"/>
              <w:rPr>
                <w:b/>
                <w:color w:val="FFFFFF"/>
                <w:sz w:val="20"/>
                <w:szCs w:val="20"/>
              </w:rPr>
            </w:pPr>
            <w:r w:rsidRPr="00BB6119">
              <w:rPr>
                <w:b/>
                <w:color w:val="FFFFFF"/>
                <w:sz w:val="20"/>
                <w:szCs w:val="20"/>
              </w:rPr>
              <w:t>Comuna Establecimiento</w:t>
            </w:r>
          </w:p>
        </w:tc>
        <w:tc>
          <w:tcPr>
            <w:tcW w:w="3447" w:type="dxa"/>
            <w:gridSpan w:val="5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4786D261" w14:textId="77777777" w:rsidR="005A2A61" w:rsidRPr="00BB6119" w:rsidRDefault="005A2A61" w:rsidP="00C658BD">
            <w:pPr>
              <w:ind w:left="-107" w:right="-108"/>
              <w:jc w:val="center"/>
              <w:rPr>
                <w:b/>
                <w:color w:val="FFFFFF"/>
                <w:sz w:val="20"/>
                <w:szCs w:val="20"/>
              </w:rPr>
            </w:pPr>
            <w:r w:rsidRPr="00BB6119">
              <w:rPr>
                <w:b/>
                <w:color w:val="FFFFFF"/>
                <w:szCs w:val="20"/>
              </w:rPr>
              <w:t>RBD</w:t>
            </w:r>
            <w:r w:rsidRPr="00BB6119">
              <w:rPr>
                <w:b/>
                <w:color w:val="FFFFFF"/>
                <w:sz w:val="20"/>
                <w:szCs w:val="20"/>
              </w:rPr>
              <w:t xml:space="preserve"> </w:t>
            </w:r>
            <w:r w:rsidRPr="00BB6119">
              <w:rPr>
                <w:b/>
                <w:i/>
                <w:color w:val="FFFFFF"/>
                <w:sz w:val="18"/>
                <w:szCs w:val="20"/>
              </w:rPr>
              <w:t>(sin digito verificador)</w:t>
            </w:r>
          </w:p>
        </w:tc>
        <w:tc>
          <w:tcPr>
            <w:tcW w:w="219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1A419F38" w14:textId="132EC78B" w:rsidR="005A2A61" w:rsidRPr="00BB6119" w:rsidRDefault="007074DA" w:rsidP="00C658BD">
            <w:pPr>
              <w:ind w:left="-108" w:right="-108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Folio</w:t>
            </w:r>
          </w:p>
        </w:tc>
      </w:tr>
    </w:tbl>
    <w:p w14:paraId="4536AFCE" w14:textId="77777777" w:rsidR="009C2A7A" w:rsidRPr="00BB6119" w:rsidRDefault="009C2A7A">
      <w:pPr>
        <w:pStyle w:val="Standard1"/>
        <w:spacing w:after="0" w:line="240" w:lineRule="auto"/>
        <w:jc w:val="center"/>
        <w:rPr>
          <w:b/>
          <w:sz w:val="36"/>
          <w:szCs w:val="40"/>
          <w:lang w:val="es-CL"/>
        </w:rPr>
      </w:pPr>
    </w:p>
    <w:tbl>
      <w:tblPr>
        <w:tblpPr w:leftFromText="180" w:rightFromText="180" w:vertAnchor="text" w:horzAnchor="margin" w:tblpX="-307" w:tblpY="224"/>
        <w:tblW w:w="952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2093"/>
        <w:gridCol w:w="2300"/>
        <w:gridCol w:w="1909"/>
      </w:tblGrid>
      <w:tr w:rsidR="005A2A61" w:rsidRPr="00BB6119" w14:paraId="45689546" w14:textId="77777777" w:rsidTr="00C658BD">
        <w:trPr>
          <w:trHeight w:val="285"/>
        </w:trPr>
        <w:tc>
          <w:tcPr>
            <w:tcW w:w="322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18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03477A" w14:textId="77777777" w:rsidR="005A2A61" w:rsidRPr="00BB6119" w:rsidRDefault="005A2A61" w:rsidP="00C658BD">
            <w:pPr>
              <w:pStyle w:val="Standard1"/>
              <w:ind w:right="360"/>
              <w:rPr>
                <w:rFonts w:ascii="Vijaya" w:hAnsi="Vijaya" w:cs="Vijaya"/>
                <w:b/>
                <w:color w:val="595959"/>
                <w:sz w:val="28"/>
                <w:szCs w:val="28"/>
                <w:lang w:val="es-CL"/>
              </w:rPr>
            </w:pPr>
          </w:p>
        </w:tc>
        <w:tc>
          <w:tcPr>
            <w:tcW w:w="209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18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DA04C3" w14:textId="77777777" w:rsidR="005A2A61" w:rsidRPr="00BB6119" w:rsidRDefault="005A2A61" w:rsidP="00C658BD">
            <w:pPr>
              <w:pStyle w:val="Standard1"/>
              <w:ind w:right="360"/>
              <w:jc w:val="center"/>
              <w:rPr>
                <w:lang w:val="es-CL"/>
              </w:rPr>
            </w:pPr>
            <w:r w:rsidRPr="00BB6119">
              <w:rPr>
                <w:b/>
                <w:szCs w:val="20"/>
                <w:lang w:val="es-CL"/>
              </w:rPr>
              <w:t>:</w:t>
            </w:r>
          </w:p>
        </w:tc>
        <w:tc>
          <w:tcPr>
            <w:tcW w:w="2300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18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F586D4" w14:textId="77777777" w:rsidR="005A2A61" w:rsidRPr="00BB6119" w:rsidRDefault="005A2A61" w:rsidP="00C658BD">
            <w:pPr>
              <w:pStyle w:val="Standard1"/>
              <w:ind w:right="360"/>
              <w:jc w:val="center"/>
              <w:rPr>
                <w:lang w:val="es-CL"/>
              </w:rPr>
            </w:pPr>
            <w:r w:rsidRPr="00BB6119">
              <w:rPr>
                <w:b/>
                <w:szCs w:val="20"/>
                <w:lang w:val="es-CL"/>
              </w:rPr>
              <w:t>:</w:t>
            </w:r>
          </w:p>
        </w:tc>
        <w:tc>
          <w:tcPr>
            <w:tcW w:w="1909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18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4252A1" w14:textId="77777777" w:rsidR="005A2A61" w:rsidRPr="00BB6119" w:rsidRDefault="005A2A61" w:rsidP="00C658BD">
            <w:pPr>
              <w:pStyle w:val="Standard1"/>
              <w:ind w:right="360"/>
              <w:jc w:val="center"/>
              <w:rPr>
                <w:lang w:val="es-CL"/>
              </w:rPr>
            </w:pPr>
            <w:r w:rsidRPr="00BB6119">
              <w:rPr>
                <w:b/>
                <w:szCs w:val="20"/>
                <w:lang w:val="es-CL"/>
              </w:rPr>
              <w:t>/</w:t>
            </w:r>
          </w:p>
        </w:tc>
      </w:tr>
      <w:tr w:rsidR="005A2A61" w:rsidRPr="00BB6119" w14:paraId="2E4773C7" w14:textId="77777777" w:rsidTr="00C658BD">
        <w:trPr>
          <w:trHeight w:val="254"/>
        </w:trPr>
        <w:tc>
          <w:tcPr>
            <w:tcW w:w="322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18" w:space="0" w:color="00000A"/>
            </w:tcBorders>
            <w:shd w:val="clear" w:color="auto" w:fill="40404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336D68" w14:textId="77777777" w:rsidR="005A2A61" w:rsidRPr="00BB6119" w:rsidRDefault="005A2A61" w:rsidP="00C658BD">
            <w:pPr>
              <w:pStyle w:val="Standard1"/>
              <w:ind w:left="-108" w:right="-108"/>
              <w:jc w:val="center"/>
              <w:rPr>
                <w:lang w:val="es-CL"/>
              </w:rPr>
            </w:pPr>
            <w:r w:rsidRPr="00BB6119">
              <w:rPr>
                <w:b/>
                <w:color w:val="FFFFFF"/>
                <w:sz w:val="20"/>
                <w:szCs w:val="20"/>
                <w:lang w:val="es-CL"/>
              </w:rPr>
              <w:t>Nombre Establecimiento</w:t>
            </w:r>
          </w:p>
        </w:tc>
        <w:tc>
          <w:tcPr>
            <w:tcW w:w="209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18" w:space="0" w:color="00000A"/>
            </w:tcBorders>
            <w:shd w:val="clear" w:color="auto" w:fill="40404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F90A7E" w14:textId="77777777" w:rsidR="005A2A61" w:rsidRPr="00BB6119" w:rsidRDefault="005A2A61" w:rsidP="00C658BD">
            <w:pPr>
              <w:pStyle w:val="Standard1"/>
              <w:ind w:left="-108" w:right="-108"/>
              <w:jc w:val="center"/>
              <w:rPr>
                <w:lang w:val="es-CL"/>
              </w:rPr>
            </w:pPr>
            <w:r w:rsidRPr="00BB6119">
              <w:rPr>
                <w:b/>
                <w:color w:val="FFFFFF"/>
                <w:sz w:val="20"/>
                <w:szCs w:val="20"/>
                <w:lang w:val="es-CL"/>
              </w:rPr>
              <w:t>Hora Inicio (Ej. 15:50)</w:t>
            </w:r>
          </w:p>
        </w:tc>
        <w:tc>
          <w:tcPr>
            <w:tcW w:w="2300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18" w:space="0" w:color="00000A"/>
            </w:tcBorders>
            <w:shd w:val="clear" w:color="auto" w:fill="40404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146A34" w14:textId="77777777" w:rsidR="005A2A61" w:rsidRPr="00BB6119" w:rsidRDefault="005A2A61" w:rsidP="00C658BD">
            <w:pPr>
              <w:pStyle w:val="Standard1"/>
              <w:ind w:left="-108" w:right="-108"/>
              <w:jc w:val="center"/>
              <w:rPr>
                <w:lang w:val="es-CL"/>
              </w:rPr>
            </w:pPr>
            <w:r w:rsidRPr="00BB6119">
              <w:rPr>
                <w:b/>
                <w:color w:val="FFFFFF"/>
                <w:sz w:val="20"/>
                <w:szCs w:val="20"/>
                <w:lang w:val="es-CL"/>
              </w:rPr>
              <w:t>Hora termino (Ej. 16:05)</w:t>
            </w:r>
          </w:p>
        </w:tc>
        <w:tc>
          <w:tcPr>
            <w:tcW w:w="1909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18" w:space="0" w:color="00000A"/>
            </w:tcBorders>
            <w:shd w:val="clear" w:color="auto" w:fill="40404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3B0BFC" w14:textId="77777777" w:rsidR="005A2A61" w:rsidRPr="00BB6119" w:rsidRDefault="005A2A61" w:rsidP="00C658BD">
            <w:pPr>
              <w:pStyle w:val="Standard1"/>
              <w:ind w:left="-108" w:right="-108"/>
              <w:jc w:val="center"/>
              <w:rPr>
                <w:lang w:val="es-CL"/>
              </w:rPr>
            </w:pPr>
            <w:r w:rsidRPr="00BB6119">
              <w:rPr>
                <w:b/>
                <w:color w:val="FFFFFF"/>
                <w:sz w:val="20"/>
                <w:szCs w:val="20"/>
                <w:lang w:val="es-CL"/>
              </w:rPr>
              <w:t>Fecha (Ej: 30/06)</w:t>
            </w:r>
          </w:p>
        </w:tc>
      </w:tr>
    </w:tbl>
    <w:p w14:paraId="063159BD" w14:textId="77777777" w:rsidR="005A2A61" w:rsidRPr="00BB6119" w:rsidRDefault="005A2A61">
      <w:pPr>
        <w:pStyle w:val="Standard1"/>
        <w:spacing w:after="0" w:line="240" w:lineRule="auto"/>
        <w:jc w:val="center"/>
        <w:rPr>
          <w:b/>
          <w:sz w:val="36"/>
          <w:szCs w:val="40"/>
          <w:lang w:val="es-CL"/>
        </w:rPr>
      </w:pPr>
    </w:p>
    <w:p w14:paraId="2E4C53DF" w14:textId="77777777" w:rsidR="00E10827" w:rsidRPr="00BB6119" w:rsidRDefault="008369F4">
      <w:pPr>
        <w:pStyle w:val="Standard1"/>
        <w:spacing w:after="0" w:line="240" w:lineRule="auto"/>
        <w:jc w:val="center"/>
        <w:rPr>
          <w:lang w:val="es-CL"/>
        </w:rPr>
      </w:pPr>
      <w:r w:rsidRPr="00BB6119">
        <w:rPr>
          <w:b/>
          <w:sz w:val="36"/>
          <w:szCs w:val="40"/>
          <w:lang w:val="es-CL"/>
        </w:rPr>
        <w:t>Encuesta a estudiantes</w:t>
      </w:r>
      <w:r w:rsidRPr="00BB6119">
        <w:rPr>
          <w:sz w:val="20"/>
          <w:lang w:val="es-CL"/>
        </w:rPr>
        <w:t xml:space="preserve"> </w:t>
      </w:r>
      <w:r w:rsidRPr="00BB6119">
        <w:rPr>
          <w:b/>
          <w:sz w:val="36"/>
          <w:szCs w:val="40"/>
          <w:lang w:val="es-CL"/>
        </w:rPr>
        <w:t>sobre expectativa</w:t>
      </w:r>
      <w:r w:rsidR="00ED08A0" w:rsidRPr="00BB6119">
        <w:rPr>
          <w:b/>
          <w:sz w:val="36"/>
          <w:szCs w:val="40"/>
          <w:lang w:val="es-CL"/>
        </w:rPr>
        <w:t>s</w:t>
      </w:r>
      <w:r w:rsidRPr="00BB6119">
        <w:rPr>
          <w:b/>
          <w:sz w:val="36"/>
          <w:szCs w:val="40"/>
          <w:lang w:val="es-CL"/>
        </w:rPr>
        <w:t xml:space="preserve"> futuras</w:t>
      </w:r>
    </w:p>
    <w:p w14:paraId="413A4BEE" w14:textId="77777777" w:rsidR="00E10827" w:rsidRPr="00BB6119" w:rsidRDefault="00E10827">
      <w:pPr>
        <w:pStyle w:val="Standard1"/>
        <w:spacing w:after="0" w:line="240" w:lineRule="auto"/>
        <w:jc w:val="center"/>
        <w:rPr>
          <w:b/>
          <w:sz w:val="12"/>
          <w:szCs w:val="40"/>
          <w:lang w:val="es-CL"/>
        </w:rPr>
      </w:pPr>
    </w:p>
    <w:p w14:paraId="747FD2F5" w14:textId="77777777" w:rsidR="00E10827" w:rsidRPr="00BB6119" w:rsidRDefault="008369F4">
      <w:pPr>
        <w:pStyle w:val="Standard1"/>
        <w:spacing w:after="0" w:line="240" w:lineRule="auto"/>
        <w:rPr>
          <w:lang w:val="es-CL"/>
        </w:rPr>
      </w:pPr>
      <w:r w:rsidRPr="00BB6119">
        <w:rPr>
          <w:b/>
          <w:sz w:val="24"/>
          <w:lang w:val="es-CL"/>
        </w:rPr>
        <w:t>INTRODUCCIÓN</w:t>
      </w:r>
    </w:p>
    <w:p w14:paraId="66CCF79D" w14:textId="77777777" w:rsidR="00E10827" w:rsidRPr="00BB6119" w:rsidRDefault="00E10827">
      <w:pPr>
        <w:pStyle w:val="Standard1"/>
        <w:spacing w:after="0" w:line="240" w:lineRule="auto"/>
        <w:jc w:val="both"/>
        <w:rPr>
          <w:rFonts w:cs="Calibri"/>
          <w:sz w:val="14"/>
          <w:szCs w:val="20"/>
          <w:lang w:val="es-CL"/>
        </w:rPr>
      </w:pPr>
    </w:p>
    <w:p w14:paraId="6044308E" w14:textId="0F822A9A" w:rsidR="00E10827" w:rsidRPr="00BB6119" w:rsidRDefault="008369F4">
      <w:pPr>
        <w:pStyle w:val="Standard1"/>
        <w:spacing w:after="0" w:line="240" w:lineRule="auto"/>
        <w:jc w:val="both"/>
        <w:rPr>
          <w:lang w:val="es-CL"/>
        </w:rPr>
      </w:pPr>
      <w:r w:rsidRPr="00BB6119">
        <w:rPr>
          <w:lang w:val="es-CL"/>
        </w:rPr>
        <w:t xml:space="preserve">A continuación, te presentamos un cuestionario que busca conocer tu opinión </w:t>
      </w:r>
      <w:r w:rsidR="005933E3">
        <w:rPr>
          <w:lang w:val="es-CL"/>
        </w:rPr>
        <w:t>en relación</w:t>
      </w:r>
      <w:r w:rsidR="005933E3" w:rsidRPr="00BB6119">
        <w:rPr>
          <w:lang w:val="es-CL"/>
        </w:rPr>
        <w:t xml:space="preserve"> </w:t>
      </w:r>
      <w:r w:rsidRPr="00BB6119">
        <w:rPr>
          <w:lang w:val="es-CL"/>
        </w:rPr>
        <w:t>a tus expectativas futuras y a diferente</w:t>
      </w:r>
      <w:r w:rsidR="007C229C" w:rsidRPr="00BB6119">
        <w:rPr>
          <w:lang w:val="es-CL"/>
        </w:rPr>
        <w:t>s aspectos de tu colegio</w:t>
      </w:r>
      <w:r w:rsidRPr="00BB6119">
        <w:rPr>
          <w:lang w:val="es-CL"/>
        </w:rPr>
        <w:t>.</w:t>
      </w:r>
    </w:p>
    <w:p w14:paraId="33078E5B" w14:textId="77777777" w:rsidR="00E10827" w:rsidRPr="00BB6119" w:rsidRDefault="00E10827">
      <w:pPr>
        <w:pStyle w:val="Standard1"/>
        <w:spacing w:after="0" w:line="240" w:lineRule="auto"/>
        <w:jc w:val="both"/>
        <w:rPr>
          <w:sz w:val="12"/>
          <w:lang w:val="es-CL"/>
        </w:rPr>
      </w:pPr>
    </w:p>
    <w:p w14:paraId="43ECF992" w14:textId="77777777" w:rsidR="00E10827" w:rsidRPr="00BB6119" w:rsidRDefault="008369F4">
      <w:pPr>
        <w:pStyle w:val="Standard1"/>
        <w:spacing w:after="0" w:line="240" w:lineRule="auto"/>
        <w:jc w:val="both"/>
        <w:rPr>
          <w:lang w:val="es-CL"/>
        </w:rPr>
      </w:pPr>
      <w:r w:rsidRPr="00BB6119">
        <w:rPr>
          <w:lang w:val="es-CL"/>
        </w:rPr>
        <w:t xml:space="preserve">Es importante que sepas que esta encuesta </w:t>
      </w:r>
      <w:r w:rsidRPr="00BB6119">
        <w:rPr>
          <w:b/>
          <w:bCs/>
          <w:u w:val="single"/>
          <w:lang w:val="es-CL"/>
        </w:rPr>
        <w:t>no es una prueba</w:t>
      </w:r>
      <w:r w:rsidRPr="00BB6119">
        <w:rPr>
          <w:lang w:val="es-CL"/>
        </w:rPr>
        <w:t>. Las preguntas sólo buscan conocer tu opinión, por lo cual no existen respuestas buenas ni malas.</w:t>
      </w:r>
    </w:p>
    <w:p w14:paraId="752F3EF0" w14:textId="77777777" w:rsidR="00E10827" w:rsidRPr="00BB6119" w:rsidRDefault="00E10827">
      <w:pPr>
        <w:pStyle w:val="Standard1"/>
        <w:spacing w:after="0" w:line="240" w:lineRule="auto"/>
        <w:jc w:val="both"/>
        <w:rPr>
          <w:sz w:val="10"/>
          <w:lang w:val="es-CL"/>
        </w:rPr>
      </w:pPr>
    </w:p>
    <w:p w14:paraId="308E626B" w14:textId="0FA91C9B" w:rsidR="00E10827" w:rsidRPr="00BB6119" w:rsidRDefault="007C229C">
      <w:pPr>
        <w:pStyle w:val="Standard1"/>
        <w:spacing w:after="0" w:line="240" w:lineRule="auto"/>
        <w:jc w:val="both"/>
        <w:rPr>
          <w:lang w:val="es-CL"/>
        </w:rPr>
      </w:pPr>
      <w:r w:rsidRPr="00BB6119">
        <w:rPr>
          <w:lang w:val="es-CL"/>
        </w:rPr>
        <w:t>P</w:t>
      </w:r>
      <w:r w:rsidR="008369F4" w:rsidRPr="00BB6119">
        <w:rPr>
          <w:lang w:val="es-CL"/>
        </w:rPr>
        <w:t xml:space="preserve">odemos garantizar que tus respuestas no serán entregadas al </w:t>
      </w:r>
      <w:r w:rsidRPr="00BB6119">
        <w:rPr>
          <w:lang w:val="es-CL"/>
        </w:rPr>
        <w:t>colegio</w:t>
      </w:r>
      <w:r w:rsidR="008369F4" w:rsidRPr="00BB6119">
        <w:rPr>
          <w:lang w:val="es-CL"/>
        </w:rPr>
        <w:t xml:space="preserve"> y que serán siempre analizadas en forma agregada junto con las respuestas de todos quienes contestan, respetando así la confidencialidad de la información que nos entregas.</w:t>
      </w:r>
    </w:p>
    <w:p w14:paraId="616265A1" w14:textId="77777777" w:rsidR="00E10827" w:rsidRPr="00BB6119" w:rsidRDefault="00E10827">
      <w:pPr>
        <w:pStyle w:val="Standard1"/>
        <w:spacing w:after="0" w:line="240" w:lineRule="auto"/>
        <w:jc w:val="both"/>
        <w:rPr>
          <w:sz w:val="14"/>
          <w:lang w:val="es-CL"/>
        </w:rPr>
      </w:pPr>
    </w:p>
    <w:p w14:paraId="16E1CBA0" w14:textId="77777777" w:rsidR="00E10827" w:rsidRPr="00BB6119" w:rsidRDefault="008369F4">
      <w:pPr>
        <w:pStyle w:val="Standard1"/>
        <w:spacing w:after="0" w:line="240" w:lineRule="auto"/>
        <w:jc w:val="both"/>
        <w:rPr>
          <w:lang w:val="es-CL"/>
        </w:rPr>
      </w:pPr>
      <w:r w:rsidRPr="00BB6119">
        <w:rPr>
          <w:lang w:val="es-CL"/>
        </w:rPr>
        <w:t>Si tienes dudas puedes preguntarle a la persona encargada de la encuesta.</w:t>
      </w:r>
    </w:p>
    <w:p w14:paraId="6F4D6F72" w14:textId="77777777" w:rsidR="00E10827" w:rsidRPr="00BB6119" w:rsidRDefault="00E10827">
      <w:pPr>
        <w:pStyle w:val="Standard1"/>
        <w:spacing w:after="0" w:line="240" w:lineRule="auto"/>
        <w:jc w:val="both"/>
        <w:rPr>
          <w:sz w:val="10"/>
          <w:lang w:val="es-CL"/>
        </w:rPr>
      </w:pPr>
    </w:p>
    <w:p w14:paraId="08B95CB5" w14:textId="77777777" w:rsidR="00E10827" w:rsidRPr="00BB6119" w:rsidRDefault="008369F4">
      <w:pPr>
        <w:pStyle w:val="Standard1"/>
        <w:jc w:val="both"/>
        <w:rPr>
          <w:lang w:val="es-CL"/>
        </w:rPr>
      </w:pPr>
      <w:r w:rsidRPr="00BB6119">
        <w:rPr>
          <w:lang w:val="es-CL"/>
        </w:rPr>
        <w:t>¡Muchas gracias por tu cooperación!</w:t>
      </w:r>
    </w:p>
    <w:p w14:paraId="4A263BA2" w14:textId="1076D256" w:rsidR="005A1DF6" w:rsidRPr="00BB6119" w:rsidRDefault="005A1DF6" w:rsidP="005A1DF6">
      <w:pPr>
        <w:autoSpaceDE w:val="0"/>
        <w:spacing w:before="40" w:after="40" w:line="240" w:lineRule="atLeast"/>
        <w:jc w:val="both"/>
        <w:rPr>
          <w:rFonts w:asciiTheme="minorHAnsi" w:hAnsiTheme="minorHAnsi"/>
          <w:i/>
          <w:sz w:val="24"/>
        </w:rPr>
      </w:pPr>
      <w:r w:rsidRPr="00BB6119">
        <w:rPr>
          <w:rFonts w:asciiTheme="minorHAnsi" w:hAnsiTheme="minorHAnsi" w:cs="Segoe UI"/>
          <w:b/>
          <w:i/>
          <w:color w:val="000000"/>
          <w:szCs w:val="20"/>
        </w:rPr>
        <w:t xml:space="preserve">Nota: </w:t>
      </w:r>
      <w:r w:rsidRPr="00BB6119">
        <w:rPr>
          <w:rFonts w:asciiTheme="minorHAnsi" w:hAnsiTheme="minorHAnsi" w:cs="Segoe UI"/>
          <w:i/>
          <w:color w:val="000000"/>
          <w:szCs w:val="20"/>
        </w:rPr>
        <w:t xml:space="preserve">En la presente encuesta se </w:t>
      </w:r>
      <w:r w:rsidR="00E70E59">
        <w:rPr>
          <w:rFonts w:asciiTheme="minorHAnsi" w:hAnsiTheme="minorHAnsi" w:cs="Segoe UI"/>
          <w:i/>
          <w:color w:val="000000"/>
          <w:szCs w:val="20"/>
        </w:rPr>
        <w:t>usa</w:t>
      </w:r>
      <w:r w:rsidR="00E70E59" w:rsidRPr="00BB6119">
        <w:rPr>
          <w:rFonts w:asciiTheme="minorHAnsi" w:hAnsiTheme="minorHAnsi" w:cs="Segoe UI"/>
          <w:i/>
          <w:color w:val="000000"/>
          <w:szCs w:val="20"/>
        </w:rPr>
        <w:t xml:space="preserve"> </w:t>
      </w:r>
      <w:r w:rsidRPr="00BB6119">
        <w:rPr>
          <w:rFonts w:asciiTheme="minorHAnsi" w:hAnsiTheme="minorHAnsi" w:cs="Segoe UI"/>
          <w:i/>
          <w:color w:val="000000"/>
          <w:szCs w:val="20"/>
        </w:rPr>
        <w:t xml:space="preserve">un lenguaje inclusivo y no discriminador. Sin embargo, </w:t>
      </w:r>
      <w:r w:rsidR="00E70E59">
        <w:rPr>
          <w:rFonts w:asciiTheme="minorHAnsi" w:hAnsiTheme="minorHAnsi" w:cs="Segoe UI"/>
          <w:i/>
          <w:color w:val="000000"/>
          <w:szCs w:val="20"/>
        </w:rPr>
        <w:t>para</w:t>
      </w:r>
      <w:r w:rsidRPr="00BB6119">
        <w:rPr>
          <w:rFonts w:asciiTheme="minorHAnsi" w:hAnsiTheme="minorHAnsi" w:cs="Segoe UI"/>
          <w:i/>
          <w:color w:val="000000"/>
          <w:szCs w:val="20"/>
        </w:rPr>
        <w:t xml:space="preserve"> facilitar la lectura y comprensión del texto, se usará el masculino genérico como representante de hombres y mujeres.</w:t>
      </w:r>
    </w:p>
    <w:p w14:paraId="37CA9250" w14:textId="77777777" w:rsidR="00040AD6" w:rsidRPr="00BB6119" w:rsidRDefault="005A1DF6" w:rsidP="005A1DF6">
      <w:pPr>
        <w:autoSpaceDE w:val="0"/>
        <w:spacing w:after="0" w:line="240" w:lineRule="auto"/>
      </w:pPr>
      <w:r w:rsidRPr="00BB6119">
        <w:rPr>
          <w:rFonts w:ascii="Segoe UI" w:hAnsi="Segoe UI" w:cs="Segoe UI"/>
          <w:sz w:val="20"/>
          <w:szCs w:val="20"/>
        </w:rPr>
        <w:t> </w:t>
      </w:r>
    </w:p>
    <w:p w14:paraId="715BE672" w14:textId="77777777" w:rsidR="00BE3182" w:rsidRDefault="00BE3182">
      <w:pPr>
        <w:rPr>
          <w:b/>
          <w:bCs/>
        </w:rPr>
      </w:pPr>
      <w:r>
        <w:rPr>
          <w:b/>
          <w:bCs/>
        </w:rPr>
        <w:br w:type="page"/>
      </w:r>
    </w:p>
    <w:p w14:paraId="6DA48604" w14:textId="77777777" w:rsidR="00E10827" w:rsidRPr="00BB6119" w:rsidRDefault="008369F4" w:rsidP="00995719">
      <w:pPr>
        <w:pStyle w:val="ListParagraph"/>
        <w:numPr>
          <w:ilvl w:val="0"/>
          <w:numId w:val="22"/>
        </w:numPr>
        <w:rPr>
          <w:lang w:val="es-CL"/>
        </w:rPr>
      </w:pPr>
      <w:r w:rsidRPr="00BB6119">
        <w:rPr>
          <w:b/>
          <w:bCs/>
          <w:lang w:val="es-CL"/>
        </w:rPr>
        <w:lastRenderedPageBreak/>
        <w:t>PREGUNTAS DE CONTEXTO:</w:t>
      </w:r>
    </w:p>
    <w:p w14:paraId="5BB64927" w14:textId="396FE60A" w:rsidR="00A77AB4" w:rsidRPr="00BB6119" w:rsidRDefault="00A77AB4" w:rsidP="00A77AB4">
      <w:pPr>
        <w:spacing w:line="240" w:lineRule="auto"/>
        <w:jc w:val="both"/>
      </w:pPr>
      <w:r w:rsidRPr="00BB6119">
        <w:rPr>
          <w:b/>
        </w:rPr>
        <w:t>En el cuestionario</w:t>
      </w:r>
      <w:r w:rsidR="002F126B" w:rsidRPr="00BB6119">
        <w:rPr>
          <w:b/>
        </w:rPr>
        <w:t xml:space="preserve"> hay preguntas</w:t>
      </w:r>
      <w:r w:rsidRPr="00BB6119">
        <w:rPr>
          <w:b/>
        </w:rPr>
        <w:t xml:space="preserve"> donde s</w:t>
      </w:r>
      <w:r w:rsidR="000737EE">
        <w:rPr>
          <w:b/>
        </w:rPr>
        <w:t>o</w:t>
      </w:r>
      <w:r w:rsidRPr="00BB6119">
        <w:rPr>
          <w:b/>
        </w:rPr>
        <w:t>lo debes contestar una alternativa. Acá debes contestar la que más te represente o acomode, por ejemplo:</w:t>
      </w:r>
    </w:p>
    <w:p w14:paraId="7B214730" w14:textId="14D8DB56" w:rsidR="00A77AB4" w:rsidRPr="00BB6119" w:rsidRDefault="00A77AB4" w:rsidP="00A77AB4">
      <w:pPr>
        <w:pStyle w:val="Standard1"/>
        <w:spacing w:after="0" w:line="240" w:lineRule="auto"/>
        <w:jc w:val="both"/>
        <w:rPr>
          <w:lang w:val="es-CL"/>
        </w:rPr>
      </w:pPr>
      <w:r w:rsidRPr="00BB6119">
        <w:rPr>
          <w:sz w:val="20"/>
          <w:szCs w:val="20"/>
          <w:lang w:val="es-CL"/>
        </w:rPr>
        <w:t>Pensando en tu futuro, ¿cuál es el nivel de educación más alto que crees que vas a poder completar?</w:t>
      </w:r>
      <w:r w:rsidRPr="00BB6119">
        <w:rPr>
          <w:lang w:val="es-CL"/>
        </w:rPr>
        <w:t xml:space="preserve"> </w:t>
      </w:r>
      <w:r w:rsidRPr="00BB6119">
        <w:rPr>
          <w:b/>
          <w:sz w:val="20"/>
          <w:szCs w:val="20"/>
          <w:lang w:val="es-CL"/>
        </w:rPr>
        <w:t xml:space="preserve">(MARCA </w:t>
      </w:r>
      <w:r w:rsidR="00E70E59">
        <w:rPr>
          <w:b/>
          <w:sz w:val="20"/>
          <w:szCs w:val="20"/>
          <w:lang w:val="es-CL"/>
        </w:rPr>
        <w:t>SOLO</w:t>
      </w:r>
      <w:r w:rsidRPr="00BB6119">
        <w:rPr>
          <w:b/>
          <w:sz w:val="20"/>
          <w:szCs w:val="20"/>
          <w:lang w:val="es-CL"/>
        </w:rPr>
        <w:t xml:space="preserve"> UNA ALTERNATIVA)</w:t>
      </w:r>
    </w:p>
    <w:p w14:paraId="46B4FD77" w14:textId="77777777" w:rsidR="00A77AB4" w:rsidRPr="00BB6119" w:rsidRDefault="00A77AB4" w:rsidP="00A77AB4">
      <w:pPr>
        <w:pStyle w:val="Standard1"/>
        <w:spacing w:after="0" w:line="240" w:lineRule="auto"/>
        <w:rPr>
          <w:sz w:val="20"/>
          <w:szCs w:val="20"/>
          <w:lang w:val="es-CL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848"/>
        <w:gridCol w:w="7122"/>
      </w:tblGrid>
      <w:tr w:rsidR="00A77AB4" w:rsidRPr="00BB6119" w14:paraId="091690D2" w14:textId="77777777" w:rsidTr="0040190E">
        <w:trPr>
          <w:trHeight w:hRule="exact" w:val="279"/>
        </w:trPr>
        <w:tc>
          <w:tcPr>
            <w:tcW w:w="848" w:type="dxa"/>
            <w:vAlign w:val="center"/>
          </w:tcPr>
          <w:p w14:paraId="286C8FFB" w14:textId="77777777" w:rsidR="00A77AB4" w:rsidRPr="00BB6119" w:rsidRDefault="00A77AB4" w:rsidP="0040190E">
            <w:pPr>
              <w:jc w:val="center"/>
              <w:rPr>
                <w:sz w:val="18"/>
              </w:rPr>
            </w:pPr>
            <w:r w:rsidRPr="00BB6119">
              <w:rPr>
                <w:sz w:val="18"/>
              </w:rPr>
              <w:t>1</w:t>
            </w:r>
          </w:p>
        </w:tc>
        <w:tc>
          <w:tcPr>
            <w:tcW w:w="7122" w:type="dxa"/>
            <w:shd w:val="clear" w:color="auto" w:fill="auto"/>
            <w:vAlign w:val="center"/>
          </w:tcPr>
          <w:p w14:paraId="67DC4A2D" w14:textId="5E633394" w:rsidR="00A77AB4" w:rsidRPr="00BB6119" w:rsidRDefault="00A77AB4" w:rsidP="00EB1CE2">
            <w:pPr>
              <w:rPr>
                <w:sz w:val="18"/>
              </w:rPr>
            </w:pPr>
            <w:r w:rsidRPr="00BB6119">
              <w:rPr>
                <w:sz w:val="18"/>
              </w:rPr>
              <w:t xml:space="preserve">No creo que llegue a completar </w:t>
            </w:r>
            <w:r w:rsidR="00EB1CE2">
              <w:rPr>
                <w:sz w:val="18"/>
              </w:rPr>
              <w:t>cuarto</w:t>
            </w:r>
            <w:r w:rsidR="00EB1CE2" w:rsidRPr="00BB6119">
              <w:rPr>
                <w:sz w:val="18"/>
              </w:rPr>
              <w:t xml:space="preserve"> </w:t>
            </w:r>
            <w:r w:rsidRPr="00BB6119">
              <w:rPr>
                <w:sz w:val="18"/>
              </w:rPr>
              <w:t>año de educación media</w:t>
            </w:r>
          </w:p>
        </w:tc>
      </w:tr>
      <w:tr w:rsidR="00A77AB4" w:rsidRPr="00BB6119" w14:paraId="6CA9BBC5" w14:textId="77777777" w:rsidTr="0040190E">
        <w:trPr>
          <w:trHeight w:hRule="exact" w:val="279"/>
        </w:trPr>
        <w:tc>
          <w:tcPr>
            <w:tcW w:w="848" w:type="dxa"/>
            <w:vAlign w:val="center"/>
          </w:tcPr>
          <w:p w14:paraId="41BE6E0E" w14:textId="77777777" w:rsidR="00A77AB4" w:rsidRPr="00BB6119" w:rsidRDefault="00A77AB4" w:rsidP="0040190E">
            <w:pPr>
              <w:jc w:val="center"/>
              <w:rPr>
                <w:sz w:val="18"/>
              </w:rPr>
            </w:pPr>
            <w:r w:rsidRPr="00BB6119">
              <w:rPr>
                <w:rFonts w:eastAsia="Arial Unicode MS"/>
                <w:b/>
                <w:noProof/>
                <w:sz w:val="1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D34D765" wp14:editId="7F381F9F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12065</wp:posOffset>
                      </wp:positionV>
                      <wp:extent cx="285750" cy="118745"/>
                      <wp:effectExtent l="0" t="0" r="19050" b="14605"/>
                      <wp:wrapNone/>
                      <wp:docPr id="4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5750" cy="11874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oval w14:anchorId="413D0D61" id="Oval 10" o:spid="_x0000_s1026" style="position:absolute;margin-left:5.1pt;margin-top:.95pt;width:22.5pt;height: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" filled="f" strokecolor="black [3200]" strokeweight="1.5pt">
                      <v:stroke joinstyle="miter"/>
                      <v:path arrowok="t"/>
                    </v:oval>
                  </w:pict>
                </mc:Fallback>
              </mc:AlternateContent>
            </w:r>
            <w:r w:rsidRPr="00BB6119">
              <w:rPr>
                <w:sz w:val="18"/>
              </w:rPr>
              <w:t>2</w:t>
            </w:r>
          </w:p>
        </w:tc>
        <w:tc>
          <w:tcPr>
            <w:tcW w:w="7122" w:type="dxa"/>
            <w:shd w:val="clear" w:color="auto" w:fill="auto"/>
            <w:vAlign w:val="center"/>
          </w:tcPr>
          <w:p w14:paraId="4190D78B" w14:textId="1EBE9D98" w:rsidR="00A77AB4" w:rsidRPr="00BB6119" w:rsidRDefault="00A77AB4" w:rsidP="00EB1CE2">
            <w:pPr>
              <w:rPr>
                <w:sz w:val="18"/>
                <w:szCs w:val="18"/>
              </w:rPr>
            </w:pPr>
            <w:r w:rsidRPr="00BB6119">
              <w:rPr>
                <w:sz w:val="18"/>
              </w:rPr>
              <w:t xml:space="preserve">Completaré </w:t>
            </w:r>
            <w:r w:rsidR="00EB1CE2">
              <w:rPr>
                <w:sz w:val="18"/>
              </w:rPr>
              <w:t>cuarto</w:t>
            </w:r>
            <w:r w:rsidR="00EB1CE2" w:rsidRPr="00BB6119">
              <w:rPr>
                <w:sz w:val="18"/>
              </w:rPr>
              <w:t xml:space="preserve"> </w:t>
            </w:r>
            <w:r w:rsidRPr="00BB6119">
              <w:rPr>
                <w:sz w:val="18"/>
              </w:rPr>
              <w:t>año de educación media</w:t>
            </w:r>
          </w:p>
        </w:tc>
      </w:tr>
      <w:tr w:rsidR="00A77AB4" w:rsidRPr="00BB6119" w14:paraId="3FB98573" w14:textId="77777777" w:rsidTr="0040190E">
        <w:trPr>
          <w:trHeight w:hRule="exact" w:val="279"/>
        </w:trPr>
        <w:tc>
          <w:tcPr>
            <w:tcW w:w="848" w:type="dxa"/>
            <w:vAlign w:val="center"/>
          </w:tcPr>
          <w:p w14:paraId="46957152" w14:textId="77777777" w:rsidR="00A77AB4" w:rsidRPr="00BB6119" w:rsidRDefault="00A77AB4" w:rsidP="0040190E">
            <w:pPr>
              <w:jc w:val="center"/>
              <w:rPr>
                <w:sz w:val="18"/>
              </w:rPr>
            </w:pPr>
            <w:r w:rsidRPr="00BB6119">
              <w:rPr>
                <w:sz w:val="18"/>
              </w:rPr>
              <w:t>3</w:t>
            </w:r>
          </w:p>
        </w:tc>
        <w:tc>
          <w:tcPr>
            <w:tcW w:w="7122" w:type="dxa"/>
            <w:shd w:val="clear" w:color="auto" w:fill="auto"/>
            <w:vAlign w:val="center"/>
          </w:tcPr>
          <w:p w14:paraId="6E294142" w14:textId="77777777" w:rsidR="00A77AB4" w:rsidRPr="00BB6119" w:rsidRDefault="00A77AB4" w:rsidP="0040190E">
            <w:pPr>
              <w:rPr>
                <w:sz w:val="18"/>
              </w:rPr>
            </w:pPr>
            <w:r w:rsidRPr="00BB6119">
              <w:rPr>
                <w:sz w:val="18"/>
              </w:rPr>
              <w:t>Completaré una carrera en un centro de formación técnica o instituto profesional</w:t>
            </w:r>
          </w:p>
        </w:tc>
      </w:tr>
      <w:tr w:rsidR="00A77AB4" w:rsidRPr="00BB6119" w14:paraId="5EA08D0E" w14:textId="77777777" w:rsidTr="0040190E">
        <w:trPr>
          <w:trHeight w:hRule="exact" w:val="279"/>
        </w:trPr>
        <w:tc>
          <w:tcPr>
            <w:tcW w:w="848" w:type="dxa"/>
            <w:vAlign w:val="center"/>
          </w:tcPr>
          <w:p w14:paraId="4B416C03" w14:textId="77777777" w:rsidR="00A77AB4" w:rsidRPr="00BB6119" w:rsidRDefault="00A77AB4" w:rsidP="0040190E">
            <w:pPr>
              <w:jc w:val="center"/>
              <w:rPr>
                <w:sz w:val="18"/>
              </w:rPr>
            </w:pPr>
            <w:r w:rsidRPr="00BB6119">
              <w:rPr>
                <w:sz w:val="18"/>
              </w:rPr>
              <w:t>4</w:t>
            </w:r>
          </w:p>
        </w:tc>
        <w:tc>
          <w:tcPr>
            <w:tcW w:w="7122" w:type="dxa"/>
            <w:shd w:val="clear" w:color="auto" w:fill="auto"/>
            <w:vAlign w:val="center"/>
          </w:tcPr>
          <w:p w14:paraId="27D983C3" w14:textId="77777777" w:rsidR="00A77AB4" w:rsidRPr="00BB6119" w:rsidRDefault="00A77AB4" w:rsidP="0040190E">
            <w:pPr>
              <w:rPr>
                <w:sz w:val="18"/>
              </w:rPr>
            </w:pPr>
            <w:r w:rsidRPr="00BB6119">
              <w:rPr>
                <w:sz w:val="18"/>
              </w:rPr>
              <w:t>Completaré una carrera en una universidad</w:t>
            </w:r>
          </w:p>
        </w:tc>
      </w:tr>
    </w:tbl>
    <w:p w14:paraId="50503B49" w14:textId="77777777" w:rsidR="00A77AB4" w:rsidRPr="00BB6119" w:rsidRDefault="00A77AB4" w:rsidP="00A77AB4"/>
    <w:p w14:paraId="30FF3A42" w14:textId="77777777" w:rsidR="00A77AB4" w:rsidRPr="00BB6119" w:rsidRDefault="00A77AB4" w:rsidP="00A77AB4">
      <w:pPr>
        <w:spacing w:after="0" w:line="240" w:lineRule="auto"/>
        <w:jc w:val="both"/>
        <w:rPr>
          <w:sz w:val="20"/>
        </w:rPr>
      </w:pPr>
      <w:r w:rsidRPr="00BB6119">
        <w:rPr>
          <w:sz w:val="20"/>
        </w:rPr>
        <w:t>Ahora responde las siguientes preguntas:</w:t>
      </w:r>
    </w:p>
    <w:p w14:paraId="4A6ACE8B" w14:textId="77777777" w:rsidR="00A77AB4" w:rsidRPr="00BB6119" w:rsidRDefault="00A77AB4" w:rsidP="00A77AB4">
      <w:pPr>
        <w:spacing w:after="0" w:line="240" w:lineRule="auto"/>
        <w:jc w:val="both"/>
      </w:pPr>
    </w:p>
    <w:p w14:paraId="7E8278CB" w14:textId="77777777" w:rsidR="00E10827" w:rsidRPr="00BB6119" w:rsidRDefault="008369F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lang w:val="es-CL"/>
        </w:rPr>
      </w:pPr>
      <w:r w:rsidRPr="00BB6119">
        <w:rPr>
          <w:rFonts w:cs="Arial"/>
          <w:sz w:val="20"/>
          <w:szCs w:val="20"/>
          <w:lang w:val="es-CL"/>
        </w:rPr>
        <w:t>¿Cuántos años tienes?</w:t>
      </w:r>
    </w:p>
    <w:tbl>
      <w:tblPr>
        <w:tblW w:w="3969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</w:tblGrid>
      <w:tr w:rsidR="00E10827" w:rsidRPr="00BB6119" w14:paraId="19D03F3D" w14:textId="77777777">
        <w:trPr>
          <w:trHeight w:hRule="exact" w:val="412"/>
        </w:trPr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60FCD4" w14:textId="77777777" w:rsidR="00E10827" w:rsidRPr="00BB6119" w:rsidRDefault="008369F4">
            <w:pPr>
              <w:pStyle w:val="Standard1"/>
              <w:spacing w:after="0" w:line="240" w:lineRule="auto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 xml:space="preserve">____________ </w:t>
            </w:r>
            <w:r w:rsidRPr="00BB6119">
              <w:rPr>
                <w:rFonts w:cs="Arial"/>
                <w:sz w:val="20"/>
                <w:szCs w:val="20"/>
                <w:lang w:val="es-CL"/>
              </w:rPr>
              <w:t xml:space="preserve">Años </w:t>
            </w:r>
            <w:r w:rsidRPr="00BB6119">
              <w:rPr>
                <w:rFonts w:cs="Arial"/>
                <w:b/>
                <w:sz w:val="20"/>
                <w:szCs w:val="20"/>
                <w:lang w:val="es-CL"/>
              </w:rPr>
              <w:t>(ANOTAR CON NÚMEROS)</w:t>
            </w:r>
          </w:p>
        </w:tc>
      </w:tr>
    </w:tbl>
    <w:p w14:paraId="6516C220" w14:textId="77777777" w:rsidR="00E10827" w:rsidRPr="00BB6119" w:rsidRDefault="00E10827">
      <w:pPr>
        <w:pStyle w:val="Standard1"/>
        <w:spacing w:after="0" w:line="240" w:lineRule="auto"/>
        <w:jc w:val="both"/>
        <w:rPr>
          <w:bCs/>
          <w:sz w:val="12"/>
          <w:szCs w:val="20"/>
          <w:lang w:val="es-CL"/>
        </w:rPr>
      </w:pPr>
    </w:p>
    <w:p w14:paraId="352243F5" w14:textId="11B0881E" w:rsidR="00E10827" w:rsidRPr="00BB6119" w:rsidRDefault="006D1DF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s-CL"/>
        </w:rPr>
      </w:pPr>
      <w:r w:rsidRPr="00BB6119">
        <w:rPr>
          <w:rFonts w:cs="Arial"/>
          <w:sz w:val="20"/>
          <w:szCs w:val="20"/>
          <w:lang w:val="es-CL"/>
        </w:rPr>
        <w:t>Tu sexo</w:t>
      </w:r>
      <w:r w:rsidR="008369F4" w:rsidRPr="00BB6119">
        <w:rPr>
          <w:rFonts w:cs="Arial"/>
          <w:sz w:val="20"/>
          <w:szCs w:val="20"/>
          <w:lang w:val="es-CL"/>
        </w:rPr>
        <w:t xml:space="preserve"> es</w:t>
      </w:r>
      <w:r w:rsidR="000737EE">
        <w:rPr>
          <w:rFonts w:cs="Arial"/>
          <w:sz w:val="20"/>
          <w:szCs w:val="20"/>
          <w:lang w:val="es-CL"/>
        </w:rPr>
        <w:t>:</w:t>
      </w:r>
    </w:p>
    <w:tbl>
      <w:tblPr>
        <w:tblW w:w="187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151"/>
      </w:tblGrid>
      <w:tr w:rsidR="00E10827" w:rsidRPr="00BB6119" w14:paraId="51AE63AC" w14:textId="77777777">
        <w:trPr>
          <w:trHeight w:hRule="exact" w:val="271"/>
        </w:trPr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5CAEB" w14:textId="77777777" w:rsidR="00E10827" w:rsidRPr="00BB6119" w:rsidRDefault="008369F4">
            <w:pPr>
              <w:pStyle w:val="Standard1"/>
              <w:spacing w:after="0" w:line="240" w:lineRule="auto"/>
              <w:ind w:left="-108" w:right="-108"/>
              <w:jc w:val="center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68D0F" w14:textId="77777777" w:rsidR="00E10827" w:rsidRPr="00BB6119" w:rsidRDefault="008369F4">
            <w:pPr>
              <w:pStyle w:val="Standard1"/>
              <w:spacing w:after="0" w:line="240" w:lineRule="auto"/>
              <w:ind w:left="33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Masculino</w:t>
            </w:r>
          </w:p>
        </w:tc>
      </w:tr>
      <w:tr w:rsidR="00E10827" w:rsidRPr="00BB6119" w14:paraId="67055616" w14:textId="77777777">
        <w:trPr>
          <w:trHeight w:hRule="exact" w:val="271"/>
        </w:trPr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2948D" w14:textId="77777777" w:rsidR="00E10827" w:rsidRPr="00BB6119" w:rsidRDefault="008369F4">
            <w:pPr>
              <w:pStyle w:val="Standard1"/>
              <w:spacing w:after="0" w:line="240" w:lineRule="auto"/>
              <w:ind w:left="-108" w:right="-108"/>
              <w:jc w:val="center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9C19B" w14:textId="77777777" w:rsidR="00E10827" w:rsidRPr="00BB6119" w:rsidRDefault="008369F4">
            <w:pPr>
              <w:pStyle w:val="Standard1"/>
              <w:spacing w:after="0" w:line="240" w:lineRule="auto"/>
              <w:ind w:left="33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Femenino</w:t>
            </w:r>
          </w:p>
        </w:tc>
      </w:tr>
    </w:tbl>
    <w:p w14:paraId="52C470B8" w14:textId="77777777" w:rsidR="00E10827" w:rsidRPr="00BB6119" w:rsidRDefault="00E10827">
      <w:pPr>
        <w:pStyle w:val="Standard1"/>
        <w:spacing w:after="0" w:line="240" w:lineRule="auto"/>
        <w:jc w:val="both"/>
        <w:rPr>
          <w:bCs/>
          <w:sz w:val="14"/>
          <w:szCs w:val="20"/>
          <w:lang w:val="es-CL"/>
        </w:rPr>
      </w:pPr>
    </w:p>
    <w:p w14:paraId="55251DCE" w14:textId="63A4EF16" w:rsidR="00E10827" w:rsidRPr="00BB6119" w:rsidRDefault="008369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s-CL"/>
        </w:rPr>
      </w:pPr>
      <w:r w:rsidRPr="00BB6119">
        <w:rPr>
          <w:rFonts w:cs="Arial"/>
          <w:sz w:val="20"/>
          <w:szCs w:val="20"/>
          <w:lang w:val="es-CL"/>
        </w:rPr>
        <w:t>Mis notas de enseñanza media</w:t>
      </w:r>
      <w:r w:rsidR="003E7325">
        <w:rPr>
          <w:rFonts w:cs="Arial"/>
          <w:sz w:val="20"/>
          <w:szCs w:val="20"/>
          <w:lang w:val="es-CL"/>
        </w:rPr>
        <w:t xml:space="preserve"> (NEM)</w:t>
      </w:r>
      <w:r w:rsidR="006A7439">
        <w:rPr>
          <w:rFonts w:cs="Arial"/>
          <w:sz w:val="20"/>
          <w:szCs w:val="20"/>
          <w:lang w:val="es-CL"/>
        </w:rPr>
        <w:t xml:space="preserve"> son: </w:t>
      </w:r>
      <w:r w:rsidR="00531FE7" w:rsidRPr="00BB6119">
        <w:rPr>
          <w:rFonts w:cs="Arial"/>
          <w:b/>
          <w:sz w:val="20"/>
          <w:szCs w:val="20"/>
          <w:lang w:val="es-CL"/>
        </w:rPr>
        <w:t>(MARCA</w:t>
      </w:r>
      <w:r w:rsidRPr="00BB6119">
        <w:rPr>
          <w:rFonts w:cs="Arial"/>
          <w:b/>
          <w:sz w:val="20"/>
          <w:szCs w:val="20"/>
          <w:lang w:val="es-CL"/>
        </w:rPr>
        <w:t xml:space="preserve"> SOLO UNA ALTERNATIVA)</w:t>
      </w:r>
    </w:p>
    <w:tbl>
      <w:tblPr>
        <w:tblW w:w="4111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3402"/>
      </w:tblGrid>
      <w:tr w:rsidR="00E10827" w:rsidRPr="00BB6119" w14:paraId="08053610" w14:textId="77777777">
        <w:trPr>
          <w:trHeight w:hRule="exact" w:val="280"/>
        </w:trPr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5554F" w14:textId="77777777" w:rsidR="00E10827" w:rsidRPr="00BB6119" w:rsidRDefault="008369F4">
            <w:pPr>
              <w:pStyle w:val="Standard1"/>
              <w:spacing w:after="0" w:line="240" w:lineRule="auto"/>
              <w:ind w:left="34"/>
              <w:jc w:val="center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1</w:t>
            </w:r>
          </w:p>
        </w:tc>
        <w:tc>
          <w:tcPr>
            <w:tcW w:w="34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679A2" w14:textId="77777777" w:rsidR="00E10827" w:rsidRPr="00BB6119" w:rsidRDefault="008369F4">
            <w:pPr>
              <w:pStyle w:val="Standard1"/>
              <w:spacing w:after="0" w:line="240" w:lineRule="auto"/>
              <w:ind w:left="34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Muy superiores a las de mis compañeros</w:t>
            </w:r>
          </w:p>
        </w:tc>
      </w:tr>
      <w:tr w:rsidR="00E10827" w:rsidRPr="00BB6119" w14:paraId="34E347A7" w14:textId="77777777">
        <w:trPr>
          <w:trHeight w:hRule="exact" w:val="280"/>
        </w:trPr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7C11A" w14:textId="77777777" w:rsidR="00E10827" w:rsidRPr="00BB6119" w:rsidRDefault="008369F4">
            <w:pPr>
              <w:pStyle w:val="Standard1"/>
              <w:spacing w:after="0" w:line="240" w:lineRule="auto"/>
              <w:ind w:left="34"/>
              <w:jc w:val="center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2</w:t>
            </w:r>
          </w:p>
        </w:tc>
        <w:tc>
          <w:tcPr>
            <w:tcW w:w="34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7F29E" w14:textId="77777777" w:rsidR="00E10827" w:rsidRPr="00BB6119" w:rsidRDefault="008369F4">
            <w:pPr>
              <w:pStyle w:val="Standard1"/>
              <w:spacing w:after="0" w:line="240" w:lineRule="auto"/>
              <w:ind w:left="34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Superiores a las de mis compañeros</w:t>
            </w:r>
          </w:p>
        </w:tc>
      </w:tr>
      <w:tr w:rsidR="00E10827" w:rsidRPr="00BB6119" w14:paraId="19EB3942" w14:textId="77777777">
        <w:trPr>
          <w:trHeight w:hRule="exact" w:val="280"/>
        </w:trPr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40AA9C" w14:textId="77777777" w:rsidR="00E10827" w:rsidRPr="00BB6119" w:rsidRDefault="008369F4">
            <w:pPr>
              <w:pStyle w:val="Standard1"/>
              <w:spacing w:after="0" w:line="240" w:lineRule="auto"/>
              <w:ind w:left="34"/>
              <w:jc w:val="center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3</w:t>
            </w:r>
          </w:p>
        </w:tc>
        <w:tc>
          <w:tcPr>
            <w:tcW w:w="34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DED73" w14:textId="77777777" w:rsidR="00E10827" w:rsidRPr="00BB6119" w:rsidRDefault="008369F4">
            <w:pPr>
              <w:pStyle w:val="Standard1"/>
              <w:spacing w:after="0" w:line="240" w:lineRule="auto"/>
              <w:ind w:left="34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Iguales a las de mis compañeros</w:t>
            </w:r>
          </w:p>
        </w:tc>
      </w:tr>
      <w:tr w:rsidR="00E10827" w:rsidRPr="00BB6119" w14:paraId="3CBF118E" w14:textId="77777777">
        <w:trPr>
          <w:trHeight w:hRule="exact" w:val="280"/>
        </w:trPr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062B4" w14:textId="77777777" w:rsidR="00E10827" w:rsidRPr="00BB6119" w:rsidRDefault="008369F4">
            <w:pPr>
              <w:pStyle w:val="Standard1"/>
              <w:spacing w:after="0" w:line="240" w:lineRule="auto"/>
              <w:ind w:left="34"/>
              <w:jc w:val="center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4</w:t>
            </w:r>
          </w:p>
        </w:tc>
        <w:tc>
          <w:tcPr>
            <w:tcW w:w="34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78967" w14:textId="77777777" w:rsidR="00E10827" w:rsidRPr="00BB6119" w:rsidRDefault="008369F4">
            <w:pPr>
              <w:pStyle w:val="Standard1"/>
              <w:spacing w:after="0" w:line="240" w:lineRule="auto"/>
              <w:ind w:left="34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Inferiores a las de mis compañeros</w:t>
            </w:r>
          </w:p>
        </w:tc>
      </w:tr>
      <w:tr w:rsidR="00E10827" w:rsidRPr="00BB6119" w14:paraId="328FDBD0" w14:textId="77777777">
        <w:trPr>
          <w:trHeight w:hRule="exact" w:val="280"/>
        </w:trPr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145F6" w14:textId="77777777" w:rsidR="00E10827" w:rsidRPr="00BB6119" w:rsidRDefault="008369F4">
            <w:pPr>
              <w:pStyle w:val="Standard1"/>
              <w:spacing w:after="0" w:line="240" w:lineRule="auto"/>
              <w:ind w:left="34"/>
              <w:jc w:val="center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5</w:t>
            </w:r>
          </w:p>
        </w:tc>
        <w:tc>
          <w:tcPr>
            <w:tcW w:w="34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5ABE1" w14:textId="77777777" w:rsidR="00E10827" w:rsidRPr="00BB6119" w:rsidRDefault="008369F4">
            <w:pPr>
              <w:pStyle w:val="Standard1"/>
              <w:spacing w:after="0" w:line="240" w:lineRule="auto"/>
              <w:ind w:left="34"/>
              <w:rPr>
                <w:lang w:val="es-CL"/>
              </w:rPr>
            </w:pPr>
            <w:r w:rsidRPr="00BB6119">
              <w:rPr>
                <w:rFonts w:cs="Arial"/>
                <w:sz w:val="18"/>
                <w:szCs w:val="18"/>
                <w:lang w:val="es-CL"/>
              </w:rPr>
              <w:t>Muy inferiores a las de mis compañeros</w:t>
            </w:r>
          </w:p>
        </w:tc>
      </w:tr>
    </w:tbl>
    <w:p w14:paraId="53F084D1" w14:textId="77777777" w:rsidR="00E10827" w:rsidRPr="00BB6119" w:rsidRDefault="00E10827">
      <w:pPr>
        <w:pStyle w:val="Standard1"/>
        <w:spacing w:after="0" w:line="240" w:lineRule="auto"/>
        <w:jc w:val="both"/>
        <w:rPr>
          <w:bCs/>
          <w:sz w:val="20"/>
          <w:szCs w:val="20"/>
          <w:lang w:val="es-CL"/>
        </w:rPr>
      </w:pPr>
    </w:p>
    <w:p w14:paraId="4D241FFD" w14:textId="3C62ADB5" w:rsidR="00E10827" w:rsidRPr="00BB6119" w:rsidRDefault="002248F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es-CL"/>
        </w:rPr>
      </w:pPr>
      <w:r w:rsidRPr="00BB6119">
        <w:rPr>
          <w:rFonts w:cs="Arial"/>
          <w:sz w:val="20"/>
          <w:szCs w:val="20"/>
          <w:lang w:val="es-CL"/>
        </w:rPr>
        <w:t>Tu</w:t>
      </w:r>
      <w:r w:rsidR="008369F4" w:rsidRPr="00BB6119">
        <w:rPr>
          <w:rFonts w:cs="Arial"/>
          <w:sz w:val="20"/>
          <w:szCs w:val="20"/>
          <w:lang w:val="es-CL"/>
        </w:rPr>
        <w:t xml:space="preserve"> letra de curso es</w:t>
      </w:r>
      <w:r w:rsidR="000737EE">
        <w:rPr>
          <w:rFonts w:cs="Arial"/>
          <w:sz w:val="20"/>
          <w:szCs w:val="20"/>
          <w:lang w:val="es-CL"/>
        </w:rPr>
        <w:t>:</w:t>
      </w:r>
    </w:p>
    <w:tbl>
      <w:tblPr>
        <w:tblW w:w="546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1112"/>
        <w:gridCol w:w="278"/>
        <w:gridCol w:w="555"/>
        <w:gridCol w:w="1113"/>
        <w:gridCol w:w="278"/>
        <w:gridCol w:w="556"/>
        <w:gridCol w:w="1114"/>
      </w:tblGrid>
      <w:tr w:rsidR="00E10827" w:rsidRPr="00BB6119" w14:paraId="1C2B9BC0" w14:textId="77777777">
        <w:trPr>
          <w:trHeight w:hRule="exact" w:val="268"/>
        </w:trPr>
        <w:tc>
          <w:tcPr>
            <w:tcW w:w="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C137C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</w:t>
            </w:r>
          </w:p>
        </w:tc>
        <w:tc>
          <w:tcPr>
            <w:tcW w:w="11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46F6F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A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3EB09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C9FD1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7</w:t>
            </w:r>
          </w:p>
        </w:tc>
        <w:tc>
          <w:tcPr>
            <w:tcW w:w="11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C1655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G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162AB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2FEE7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13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9DA60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M</w:t>
            </w:r>
          </w:p>
        </w:tc>
      </w:tr>
      <w:tr w:rsidR="00E10827" w:rsidRPr="00BB6119" w14:paraId="22D85C0A" w14:textId="77777777">
        <w:trPr>
          <w:trHeight w:hRule="exact" w:val="268"/>
        </w:trPr>
        <w:tc>
          <w:tcPr>
            <w:tcW w:w="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2C66D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2</w:t>
            </w:r>
          </w:p>
        </w:tc>
        <w:tc>
          <w:tcPr>
            <w:tcW w:w="11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32DD9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B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2A709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EEFDF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8</w:t>
            </w:r>
          </w:p>
        </w:tc>
        <w:tc>
          <w:tcPr>
            <w:tcW w:w="11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4EB33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H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FA4F4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7C932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14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E6654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N</w:t>
            </w:r>
          </w:p>
        </w:tc>
      </w:tr>
      <w:tr w:rsidR="00E10827" w:rsidRPr="00BB6119" w14:paraId="0ACCFD31" w14:textId="77777777">
        <w:trPr>
          <w:trHeight w:hRule="exact" w:val="268"/>
        </w:trPr>
        <w:tc>
          <w:tcPr>
            <w:tcW w:w="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FB5F6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3</w:t>
            </w:r>
          </w:p>
        </w:tc>
        <w:tc>
          <w:tcPr>
            <w:tcW w:w="11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47F66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C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84E83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8C4FD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9</w:t>
            </w:r>
          </w:p>
        </w:tc>
        <w:tc>
          <w:tcPr>
            <w:tcW w:w="11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A101B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I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88863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54116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15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EE466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O</w:t>
            </w:r>
          </w:p>
        </w:tc>
      </w:tr>
      <w:tr w:rsidR="00E10827" w:rsidRPr="00BB6119" w14:paraId="799CCCDA" w14:textId="77777777">
        <w:trPr>
          <w:trHeight w:hRule="exact" w:val="268"/>
        </w:trPr>
        <w:tc>
          <w:tcPr>
            <w:tcW w:w="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9F5FF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4</w:t>
            </w:r>
          </w:p>
        </w:tc>
        <w:tc>
          <w:tcPr>
            <w:tcW w:w="11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F367D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D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A472D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98D98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10</w:t>
            </w:r>
          </w:p>
        </w:tc>
        <w:tc>
          <w:tcPr>
            <w:tcW w:w="11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9F0FD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J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EDB8C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96832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16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F13F1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P</w:t>
            </w:r>
          </w:p>
        </w:tc>
      </w:tr>
      <w:tr w:rsidR="00E10827" w:rsidRPr="00BB6119" w14:paraId="0A256443" w14:textId="77777777">
        <w:trPr>
          <w:trHeight w:hRule="exact" w:val="268"/>
        </w:trPr>
        <w:tc>
          <w:tcPr>
            <w:tcW w:w="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BD244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5</w:t>
            </w:r>
          </w:p>
        </w:tc>
        <w:tc>
          <w:tcPr>
            <w:tcW w:w="11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E32FA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E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6641B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B3DFE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11</w:t>
            </w:r>
          </w:p>
        </w:tc>
        <w:tc>
          <w:tcPr>
            <w:tcW w:w="11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61F7B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K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25BDE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B379A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17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0F49F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Q</w:t>
            </w:r>
          </w:p>
        </w:tc>
      </w:tr>
      <w:tr w:rsidR="00E10827" w:rsidRPr="00BB6119" w14:paraId="20D336B5" w14:textId="77777777">
        <w:trPr>
          <w:trHeight w:hRule="exact" w:val="268"/>
        </w:trPr>
        <w:tc>
          <w:tcPr>
            <w:tcW w:w="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4126A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6</w:t>
            </w:r>
          </w:p>
        </w:tc>
        <w:tc>
          <w:tcPr>
            <w:tcW w:w="11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34F91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F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02618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25E4E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12</w:t>
            </w:r>
          </w:p>
        </w:tc>
        <w:tc>
          <w:tcPr>
            <w:tcW w:w="11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8B7BF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L</w:t>
            </w:r>
          </w:p>
        </w:tc>
        <w:tc>
          <w:tcPr>
            <w:tcW w:w="278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DD2F5" w14:textId="77777777" w:rsidR="00E10827" w:rsidRPr="00BB6119" w:rsidRDefault="00E10827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  <w:lang w:val="es-CL" w:bidi="he-IL"/>
              </w:rPr>
            </w:pPr>
          </w:p>
        </w:tc>
        <w:tc>
          <w:tcPr>
            <w:tcW w:w="5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2E02A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18</w:t>
            </w:r>
          </w:p>
        </w:tc>
        <w:tc>
          <w:tcPr>
            <w:tcW w:w="11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E78F5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R</w:t>
            </w:r>
          </w:p>
        </w:tc>
      </w:tr>
    </w:tbl>
    <w:p w14:paraId="61E68037" w14:textId="77777777" w:rsidR="00E10827" w:rsidRPr="00BB6119" w:rsidRDefault="008369F4" w:rsidP="0004470D">
      <w:pPr>
        <w:spacing w:after="0" w:line="240" w:lineRule="auto"/>
      </w:pPr>
      <w:r w:rsidRPr="00BB6119">
        <w:rPr>
          <w:bCs/>
          <w:color w:val="FF0000"/>
          <w:sz w:val="20"/>
          <w:szCs w:val="20"/>
        </w:rPr>
        <w:t xml:space="preserve"> </w:t>
      </w:r>
    </w:p>
    <w:p w14:paraId="62D19C3D" w14:textId="3BCF5A0A" w:rsidR="00E10827" w:rsidRPr="00BB6119" w:rsidRDefault="007C229C">
      <w:pPr>
        <w:pStyle w:val="ListParagraph"/>
        <w:numPr>
          <w:ilvl w:val="0"/>
          <w:numId w:val="2"/>
        </w:numPr>
        <w:spacing w:after="0" w:line="240" w:lineRule="auto"/>
        <w:rPr>
          <w:lang w:val="es-CL"/>
        </w:rPr>
      </w:pPr>
      <w:r w:rsidRPr="00BB6119">
        <w:rPr>
          <w:rFonts w:cs="Calibri"/>
          <w:sz w:val="20"/>
          <w:szCs w:val="20"/>
          <w:lang w:val="es-CL"/>
        </w:rPr>
        <w:t>Y ¿</w:t>
      </w:r>
      <w:r w:rsidR="00EB1CE2">
        <w:rPr>
          <w:rFonts w:cs="Calibri"/>
          <w:sz w:val="20"/>
          <w:szCs w:val="20"/>
          <w:lang w:val="es-CL"/>
        </w:rPr>
        <w:t>c</w:t>
      </w:r>
      <w:r w:rsidR="00EB1CE2" w:rsidRPr="00BB6119">
        <w:rPr>
          <w:rFonts w:cs="Calibri"/>
          <w:sz w:val="20"/>
          <w:szCs w:val="20"/>
          <w:lang w:val="es-CL"/>
        </w:rPr>
        <w:t xml:space="preserve">uál </w:t>
      </w:r>
      <w:r w:rsidRPr="00BB6119">
        <w:rPr>
          <w:rFonts w:cs="Calibri"/>
          <w:sz w:val="20"/>
          <w:szCs w:val="20"/>
          <w:lang w:val="es-CL"/>
        </w:rPr>
        <w:t>es la modalidad</w:t>
      </w:r>
      <w:r w:rsidR="008369F4" w:rsidRPr="00BB6119">
        <w:rPr>
          <w:rFonts w:cs="Calibri"/>
          <w:sz w:val="20"/>
          <w:szCs w:val="20"/>
          <w:lang w:val="es-CL"/>
        </w:rPr>
        <w:t xml:space="preserve"> de </w:t>
      </w:r>
      <w:r w:rsidR="00EB1CE2" w:rsidRPr="00BB6119">
        <w:rPr>
          <w:rFonts w:cs="Calibri"/>
          <w:sz w:val="20"/>
          <w:szCs w:val="20"/>
          <w:lang w:val="es-CL"/>
        </w:rPr>
        <w:t>t</w:t>
      </w:r>
      <w:r w:rsidR="00EB1CE2">
        <w:rPr>
          <w:rFonts w:cs="Calibri"/>
          <w:sz w:val="20"/>
          <w:szCs w:val="20"/>
          <w:lang w:val="es-CL"/>
        </w:rPr>
        <w:t>u</w:t>
      </w:r>
      <w:r w:rsidR="00EB1CE2" w:rsidRPr="00BB6119">
        <w:rPr>
          <w:rFonts w:cs="Calibri"/>
          <w:sz w:val="20"/>
          <w:szCs w:val="20"/>
          <w:lang w:val="es-CL"/>
        </w:rPr>
        <w:t xml:space="preserve"> </w:t>
      </w:r>
      <w:r w:rsidR="008369F4" w:rsidRPr="00BB6119">
        <w:rPr>
          <w:rFonts w:cs="Calibri"/>
          <w:sz w:val="20"/>
          <w:szCs w:val="20"/>
          <w:lang w:val="es-CL"/>
        </w:rPr>
        <w:t>curso?</w:t>
      </w:r>
    </w:p>
    <w:tbl>
      <w:tblPr>
        <w:tblW w:w="549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4924"/>
      </w:tblGrid>
      <w:tr w:rsidR="00E10827" w:rsidRPr="00BB6119" w14:paraId="3F8DBEAA" w14:textId="77777777" w:rsidTr="00ED2D6F">
        <w:trPr>
          <w:trHeight w:hRule="exact" w:val="271"/>
        </w:trPr>
        <w:tc>
          <w:tcPr>
            <w:tcW w:w="5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3BD55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1</w:t>
            </w:r>
          </w:p>
        </w:tc>
        <w:tc>
          <w:tcPr>
            <w:tcW w:w="49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3324E" w14:textId="77777777" w:rsidR="00E10827" w:rsidRPr="00BB6119" w:rsidRDefault="008369F4">
            <w:pPr>
              <w:pStyle w:val="Standard1"/>
              <w:tabs>
                <w:tab w:val="left" w:leader="dot" w:pos="5040"/>
              </w:tabs>
              <w:spacing w:after="0" w:line="240" w:lineRule="auto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Humanista-Científico</w:t>
            </w:r>
          </w:p>
        </w:tc>
      </w:tr>
      <w:tr w:rsidR="00AF32EF" w:rsidRPr="00BB6119" w14:paraId="21CE2EC2" w14:textId="77777777" w:rsidTr="00ED2D6F">
        <w:trPr>
          <w:trHeight w:hRule="exact" w:val="271"/>
        </w:trPr>
        <w:tc>
          <w:tcPr>
            <w:tcW w:w="566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861FD" w14:textId="77777777" w:rsidR="00AF32EF" w:rsidRPr="00BB6119" w:rsidRDefault="00AF32EF">
            <w:pPr>
              <w:pStyle w:val="Standard1"/>
              <w:tabs>
                <w:tab w:val="left" w:leader="dot" w:pos="5040"/>
              </w:tabs>
              <w:spacing w:after="0" w:line="240" w:lineRule="auto"/>
              <w:jc w:val="center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2</w:t>
            </w:r>
          </w:p>
        </w:tc>
        <w:tc>
          <w:tcPr>
            <w:tcW w:w="49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405C4" w14:textId="77777777" w:rsidR="00AF32EF" w:rsidRPr="00BB6119" w:rsidRDefault="00AF32EF">
            <w:pPr>
              <w:pStyle w:val="Standard1"/>
              <w:tabs>
                <w:tab w:val="left" w:leader="dot" w:pos="5040"/>
              </w:tabs>
              <w:spacing w:after="0" w:line="240" w:lineRule="auto"/>
              <w:rPr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Técnico Profesional</w:t>
            </w:r>
          </w:p>
        </w:tc>
      </w:tr>
      <w:tr w:rsidR="00AF32EF" w:rsidRPr="00BB6119" w14:paraId="0074F311" w14:textId="77777777" w:rsidTr="00ED2D6F">
        <w:trPr>
          <w:trHeight w:hRule="exact" w:val="271"/>
        </w:trPr>
        <w:tc>
          <w:tcPr>
            <w:tcW w:w="566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49A5F" w14:textId="77777777" w:rsidR="00AF32EF" w:rsidRPr="00BB6119" w:rsidRDefault="00AF32EF" w:rsidP="00536909">
            <w:pPr>
              <w:pStyle w:val="Standard1"/>
              <w:tabs>
                <w:tab w:val="left" w:leader="dot" w:pos="5040"/>
              </w:tabs>
              <w:spacing w:after="0" w:line="240" w:lineRule="auto"/>
              <w:rPr>
                <w:lang w:val="es-CL"/>
              </w:rPr>
            </w:pPr>
          </w:p>
        </w:tc>
        <w:tc>
          <w:tcPr>
            <w:tcW w:w="492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31CCE" w14:textId="77777777" w:rsidR="00AF32EF" w:rsidRPr="00BB6119" w:rsidRDefault="00AF32EF" w:rsidP="00536909">
            <w:pPr>
              <w:pStyle w:val="Standard1"/>
              <w:tabs>
                <w:tab w:val="left" w:leader="dot" w:pos="5040"/>
              </w:tabs>
              <w:spacing w:after="0" w:line="240" w:lineRule="auto"/>
              <w:rPr>
                <w:b/>
                <w:lang w:val="es-CL"/>
              </w:rPr>
            </w:pPr>
            <w:r w:rsidRPr="00BB6119">
              <w:rPr>
                <w:rFonts w:cs="Calibri"/>
                <w:sz w:val="18"/>
                <w:szCs w:val="18"/>
                <w:lang w:val="es-CL" w:bidi="he-IL"/>
              </w:rPr>
              <w:t>Especialidad: ________________________________ (</w:t>
            </w:r>
            <w:r w:rsidRPr="00BB6119">
              <w:rPr>
                <w:rFonts w:cs="Calibri"/>
                <w:b/>
                <w:sz w:val="18"/>
                <w:szCs w:val="18"/>
                <w:lang w:val="es-CL" w:bidi="he-IL"/>
              </w:rPr>
              <w:t>INDICAR)</w:t>
            </w:r>
          </w:p>
        </w:tc>
      </w:tr>
    </w:tbl>
    <w:p w14:paraId="219D79B1" w14:textId="77777777" w:rsidR="00E10827" w:rsidRPr="00BB6119" w:rsidRDefault="00E10827">
      <w:pPr>
        <w:pStyle w:val="Standard1"/>
        <w:spacing w:after="0" w:line="240" w:lineRule="auto"/>
        <w:jc w:val="both"/>
        <w:rPr>
          <w:bCs/>
          <w:sz w:val="20"/>
          <w:lang w:val="es-CL"/>
        </w:rPr>
      </w:pPr>
    </w:p>
    <w:p w14:paraId="31523CB7" w14:textId="77777777" w:rsidR="00BE3182" w:rsidRDefault="00BE3182">
      <w:pPr>
        <w:rPr>
          <w:rFonts w:asciiTheme="minorHAnsi" w:hAnsiTheme="minorHAnsi" w:cs="Times New Roman"/>
          <w:sz w:val="20"/>
          <w:szCs w:val="20"/>
        </w:rPr>
      </w:pPr>
      <w:r>
        <w:rPr>
          <w:rFonts w:asciiTheme="minorHAnsi" w:hAnsiTheme="minorHAnsi" w:cs="Times New Roman"/>
          <w:sz w:val="20"/>
          <w:szCs w:val="20"/>
        </w:rPr>
        <w:br w:type="page"/>
      </w:r>
    </w:p>
    <w:p w14:paraId="3AF00D6A" w14:textId="77777777" w:rsidR="00002B13" w:rsidRPr="00BB6119" w:rsidRDefault="00C36B31" w:rsidP="00002B1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inorHAnsi" w:hAnsiTheme="minorHAnsi" w:cs="Times New Roman"/>
          <w:sz w:val="20"/>
          <w:szCs w:val="20"/>
          <w:lang w:val="es-CL"/>
        </w:rPr>
      </w:pPr>
      <w:r w:rsidRPr="00BB6119">
        <w:rPr>
          <w:rFonts w:asciiTheme="minorHAnsi" w:hAnsiTheme="minorHAnsi" w:cs="Times New Roman"/>
          <w:sz w:val="20"/>
          <w:szCs w:val="20"/>
          <w:lang w:val="es-CL"/>
        </w:rPr>
        <w:lastRenderedPageBreak/>
        <w:t>Piensa en un período de pruebas dentro del año escolar. A</w:t>
      </w:r>
      <w:r w:rsidR="00002B13" w:rsidRPr="00BB6119">
        <w:rPr>
          <w:rFonts w:asciiTheme="minorHAnsi" w:hAnsiTheme="minorHAnsi" w:cs="Times New Roman"/>
          <w:sz w:val="20"/>
          <w:szCs w:val="20"/>
          <w:lang w:val="es-CL"/>
        </w:rPr>
        <w:t>proximadamente</w:t>
      </w:r>
      <w:r w:rsidRPr="00BB6119">
        <w:rPr>
          <w:rFonts w:asciiTheme="minorHAnsi" w:hAnsiTheme="minorHAnsi" w:cs="Times New Roman"/>
          <w:sz w:val="20"/>
          <w:szCs w:val="20"/>
          <w:lang w:val="es-CL"/>
        </w:rPr>
        <w:t>,</w:t>
      </w:r>
      <w:r w:rsidR="00002B13"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 </w:t>
      </w:r>
      <w:r w:rsidRPr="00BB6119">
        <w:rPr>
          <w:rFonts w:asciiTheme="minorHAnsi" w:hAnsiTheme="minorHAnsi" w:cs="Times New Roman"/>
          <w:sz w:val="20"/>
          <w:szCs w:val="20"/>
          <w:lang w:val="es-CL"/>
        </w:rPr>
        <w:t>¿</w:t>
      </w:r>
      <w:r w:rsidR="00002B13"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cuántas horas pasaste </w:t>
      </w:r>
      <w:r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al día </w:t>
      </w:r>
      <w:r w:rsidR="00002B13" w:rsidRPr="00BB6119">
        <w:rPr>
          <w:rFonts w:asciiTheme="minorHAnsi" w:hAnsiTheme="minorHAnsi" w:cs="Times New Roman"/>
          <w:sz w:val="20"/>
          <w:szCs w:val="20"/>
          <w:lang w:val="es-CL"/>
        </w:rPr>
        <w:t>haciendo t</w:t>
      </w:r>
      <w:r w:rsidR="00E5311D" w:rsidRPr="00BB6119">
        <w:rPr>
          <w:rFonts w:asciiTheme="minorHAnsi" w:hAnsiTheme="minorHAnsi" w:cs="Times New Roman"/>
          <w:sz w:val="20"/>
          <w:szCs w:val="20"/>
          <w:lang w:val="es-CL"/>
        </w:rPr>
        <w:t>areas y estudiando para las pruebas</w:t>
      </w:r>
      <w:r w:rsidR="00002B13"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 </w:t>
      </w:r>
      <w:r w:rsidR="00002B13" w:rsidRPr="00AB5A9E">
        <w:rPr>
          <w:rFonts w:asciiTheme="minorHAnsi" w:hAnsiTheme="minorHAnsi" w:cs="Times New Roman"/>
          <w:b/>
          <w:sz w:val="20"/>
          <w:szCs w:val="20"/>
          <w:lang w:val="es-CL"/>
        </w:rPr>
        <w:t>fuera del horario de clases</w:t>
      </w:r>
      <w:r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 en ese período</w:t>
      </w:r>
      <w:r w:rsidR="00002B13" w:rsidRPr="00BB6119">
        <w:rPr>
          <w:rFonts w:asciiTheme="minorHAnsi" w:hAnsiTheme="minorHAnsi" w:cs="Times New Roman"/>
          <w:sz w:val="20"/>
          <w:szCs w:val="20"/>
          <w:lang w:val="es-CL"/>
        </w:rPr>
        <w:t>?</w:t>
      </w:r>
      <w:r w:rsidR="00531FE7"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 </w:t>
      </w:r>
      <w:r w:rsidR="00531FE7" w:rsidRPr="00BB6119">
        <w:rPr>
          <w:rFonts w:cs="Arial"/>
          <w:b/>
          <w:sz w:val="20"/>
          <w:szCs w:val="20"/>
          <w:lang w:val="es-CL"/>
        </w:rPr>
        <w:t>(MARCA SOLO UNA ALTERNATIVA)</w:t>
      </w:r>
    </w:p>
    <w:tbl>
      <w:tblPr>
        <w:tblW w:w="368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3119"/>
      </w:tblGrid>
      <w:tr w:rsidR="00002B13" w:rsidRPr="00BB6119" w14:paraId="64BE91DB" w14:textId="77777777" w:rsidTr="00002B1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F5DEF" w14:textId="77777777" w:rsidR="00002B13" w:rsidRPr="00BB6119" w:rsidRDefault="00002B1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36174" w14:textId="746772EA" w:rsidR="00002B13" w:rsidRPr="00BB6119" w:rsidRDefault="0093270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Cero</w:t>
            </w:r>
            <w:r w:rsidR="00002B13" w:rsidRPr="00BB6119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horas</w:t>
            </w:r>
            <w:r w:rsidR="00C36B31" w:rsidRPr="00BB6119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al día</w:t>
            </w:r>
          </w:p>
        </w:tc>
      </w:tr>
      <w:tr w:rsidR="00002B13" w:rsidRPr="00BB6119" w14:paraId="5E42B3E5" w14:textId="77777777" w:rsidTr="00002B1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E5BEA" w14:textId="77777777" w:rsidR="00002B13" w:rsidRPr="00BB6119" w:rsidRDefault="00002B1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/>
              </w:rPr>
              <w:t>2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92CA6" w14:textId="6E2C128A" w:rsidR="00002B13" w:rsidRPr="00BB6119" w:rsidRDefault="0093270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Una</w:t>
            </w:r>
            <w:r w:rsidR="00C36B31" w:rsidRPr="00BB6119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hora al día</w:t>
            </w:r>
          </w:p>
        </w:tc>
      </w:tr>
      <w:tr w:rsidR="00002B13" w:rsidRPr="00BB6119" w14:paraId="45554C3D" w14:textId="77777777" w:rsidTr="00002B1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C3EFE" w14:textId="77777777" w:rsidR="00002B13" w:rsidRPr="00BB6119" w:rsidRDefault="00002B1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/>
              </w:rPr>
              <w:t>3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97834" w14:textId="6CE03AA4" w:rsidR="00002B13" w:rsidRPr="00BB6119" w:rsidRDefault="0093270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Dos</w:t>
            </w:r>
            <w:r w:rsidR="00C36B31" w:rsidRPr="00BB6119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horas al día</w:t>
            </w:r>
          </w:p>
        </w:tc>
      </w:tr>
      <w:tr w:rsidR="00002B13" w:rsidRPr="00BB6119" w14:paraId="451F5D3A" w14:textId="77777777" w:rsidTr="00002B1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AA8D5" w14:textId="77777777" w:rsidR="00002B13" w:rsidRPr="00BB6119" w:rsidRDefault="00002B1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/>
              </w:rPr>
              <w:t>4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BEA10" w14:textId="566373EB" w:rsidR="00002B13" w:rsidRPr="00BB6119" w:rsidRDefault="0093270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Tres</w:t>
            </w:r>
            <w:r w:rsidR="00C36B31" w:rsidRPr="00BB6119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horas al día </w:t>
            </w:r>
          </w:p>
        </w:tc>
      </w:tr>
      <w:tr w:rsidR="00002B13" w:rsidRPr="00BB6119" w14:paraId="496C467B" w14:textId="77777777" w:rsidTr="00002B1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845BF" w14:textId="77777777" w:rsidR="00002B13" w:rsidRPr="00BB6119" w:rsidRDefault="00002B1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/>
              </w:rPr>
              <w:t>5</w:t>
            </w:r>
          </w:p>
        </w:tc>
        <w:tc>
          <w:tcPr>
            <w:tcW w:w="31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89BC2" w14:textId="2ED335D6" w:rsidR="00002B13" w:rsidRPr="00BB6119" w:rsidDel="00DF07C9" w:rsidRDefault="00932703" w:rsidP="00002B13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>
              <w:rPr>
                <w:rFonts w:asciiTheme="minorHAnsi" w:hAnsiTheme="minorHAnsi"/>
                <w:sz w:val="20"/>
                <w:szCs w:val="20"/>
                <w:lang w:val="es-CL"/>
              </w:rPr>
              <w:t>Cuatro</w:t>
            </w:r>
            <w:r w:rsidR="00C36B31" w:rsidRPr="00BB6119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o más horas al día </w:t>
            </w:r>
          </w:p>
        </w:tc>
      </w:tr>
    </w:tbl>
    <w:p w14:paraId="59D8B0D4" w14:textId="77777777" w:rsidR="00002B13" w:rsidRPr="00BB6119" w:rsidRDefault="00002B13" w:rsidP="00002B13">
      <w:pPr>
        <w:spacing w:line="240" w:lineRule="auto"/>
        <w:jc w:val="both"/>
        <w:rPr>
          <w:rFonts w:asciiTheme="minorHAnsi" w:hAnsiTheme="minorHAnsi" w:cs="Times New Roman"/>
          <w:sz w:val="20"/>
          <w:szCs w:val="20"/>
        </w:rPr>
      </w:pPr>
    </w:p>
    <w:p w14:paraId="6ECF5A64" w14:textId="50CE68BA" w:rsidR="0002792B" w:rsidRPr="00BB6119" w:rsidRDefault="0002792B" w:rsidP="0002792B">
      <w:pPr>
        <w:pStyle w:val="ListParagraph"/>
        <w:numPr>
          <w:ilvl w:val="0"/>
          <w:numId w:val="39"/>
        </w:numPr>
        <w:suppressAutoHyphens w:val="0"/>
        <w:autoSpaceDN/>
        <w:spacing w:line="240" w:lineRule="auto"/>
        <w:contextualSpacing/>
        <w:textAlignment w:val="auto"/>
        <w:rPr>
          <w:b/>
          <w:bCs/>
          <w:lang w:val="es-CL"/>
        </w:rPr>
      </w:pPr>
      <w:r w:rsidRPr="00BB6119">
        <w:rPr>
          <w:b/>
          <w:bCs/>
          <w:lang w:val="es-CL"/>
        </w:rPr>
        <w:t>EXPECTATIVAS SOBRE EL FUTURO</w:t>
      </w:r>
    </w:p>
    <w:p w14:paraId="23CBACCF" w14:textId="497518AD" w:rsidR="00531FE7" w:rsidRPr="00BB6119" w:rsidRDefault="00531FE7" w:rsidP="00901A77">
      <w:pPr>
        <w:spacing w:line="240" w:lineRule="auto"/>
        <w:jc w:val="both"/>
      </w:pPr>
      <w:r w:rsidRPr="00BB6119">
        <w:rPr>
          <w:b/>
        </w:rPr>
        <w:t xml:space="preserve">En el cuestionario hay preguntas </w:t>
      </w:r>
      <w:r w:rsidR="00901A77">
        <w:rPr>
          <w:b/>
        </w:rPr>
        <w:t>que</w:t>
      </w:r>
      <w:r w:rsidRPr="00BB6119">
        <w:rPr>
          <w:b/>
        </w:rPr>
        <w:t xml:space="preserve"> se debe</w:t>
      </w:r>
      <w:r w:rsidR="00901A77">
        <w:rPr>
          <w:b/>
        </w:rPr>
        <w:t>n</w:t>
      </w:r>
      <w:r w:rsidRPr="00BB6119">
        <w:rPr>
          <w:b/>
        </w:rPr>
        <w:t xml:space="preserve"> contestar de acuerdo a una escala donde deberás indicar tu opinión </w:t>
      </w:r>
      <w:r w:rsidR="00EB1CE2" w:rsidRPr="00BB6119">
        <w:rPr>
          <w:b/>
        </w:rPr>
        <w:t>como,</w:t>
      </w:r>
      <w:r w:rsidRPr="00BB6119">
        <w:rPr>
          <w:b/>
        </w:rPr>
        <w:t xml:space="preserve"> por ejemplo:</w:t>
      </w:r>
    </w:p>
    <w:p w14:paraId="45ADCF86" w14:textId="121D7A1A" w:rsidR="00932703" w:rsidRDefault="00531FE7" w:rsidP="00531FE7">
      <w:pPr>
        <w:pStyle w:val="Standard1"/>
        <w:spacing w:after="0" w:line="240" w:lineRule="auto"/>
        <w:jc w:val="both"/>
        <w:rPr>
          <w:b/>
          <w:sz w:val="20"/>
          <w:szCs w:val="20"/>
          <w:lang w:val="es-CL"/>
        </w:rPr>
      </w:pPr>
      <w:r w:rsidRPr="00BB6119">
        <w:rPr>
          <w:sz w:val="20"/>
          <w:szCs w:val="20"/>
          <w:lang w:val="es-CL"/>
        </w:rPr>
        <w:t xml:space="preserve">En una escala de 1 a 5, donde 1 es “muy en desacuerdo” y 5 es “muy de acuerdo” ¿Qué tan de acuerdo o en desacuerdo te encuentras con las siguientes frases referidas a tu futuro? </w:t>
      </w:r>
      <w:r w:rsidRPr="00BB6119">
        <w:rPr>
          <w:b/>
          <w:sz w:val="20"/>
          <w:szCs w:val="20"/>
          <w:lang w:val="es-CL"/>
        </w:rPr>
        <w:t xml:space="preserve">(MARCA </w:t>
      </w:r>
      <w:r w:rsidR="00E70E59">
        <w:rPr>
          <w:b/>
          <w:sz w:val="20"/>
          <w:szCs w:val="20"/>
          <w:lang w:val="es-CL"/>
        </w:rPr>
        <w:t>SOLO</w:t>
      </w:r>
      <w:r w:rsidR="005A1DF6" w:rsidRPr="00BB6119">
        <w:rPr>
          <w:b/>
          <w:sz w:val="20"/>
          <w:szCs w:val="20"/>
          <w:lang w:val="es-CL"/>
        </w:rPr>
        <w:t xml:space="preserve"> UNA ALTERNATIVA EN CADA FILA</w:t>
      </w:r>
      <w:r w:rsidRPr="00BB6119">
        <w:rPr>
          <w:b/>
          <w:sz w:val="20"/>
          <w:szCs w:val="20"/>
          <w:lang w:val="es-CL"/>
        </w:rPr>
        <w:t>)</w:t>
      </w:r>
    </w:p>
    <w:p w14:paraId="67F89D2C" w14:textId="77777777" w:rsidR="00932703" w:rsidRPr="00932703" w:rsidRDefault="00932703" w:rsidP="00531FE7">
      <w:pPr>
        <w:pStyle w:val="Standard1"/>
        <w:spacing w:after="0" w:line="240" w:lineRule="auto"/>
        <w:jc w:val="both"/>
        <w:rPr>
          <w:b/>
          <w:sz w:val="20"/>
          <w:szCs w:val="20"/>
          <w:lang w:val="es-CL"/>
        </w:rPr>
      </w:pPr>
    </w:p>
    <w:tbl>
      <w:tblPr>
        <w:tblStyle w:val="TableGrid"/>
        <w:tblW w:w="9257" w:type="dxa"/>
        <w:tblLayout w:type="fixed"/>
        <w:tblLook w:val="04A0" w:firstRow="1" w:lastRow="0" w:firstColumn="1" w:lastColumn="0" w:noHBand="0" w:noVBand="1"/>
      </w:tblPr>
      <w:tblGrid>
        <w:gridCol w:w="3612"/>
        <w:gridCol w:w="993"/>
        <w:gridCol w:w="1134"/>
        <w:gridCol w:w="1417"/>
        <w:gridCol w:w="992"/>
        <w:gridCol w:w="1109"/>
      </w:tblGrid>
      <w:tr w:rsidR="00531FE7" w:rsidRPr="00BB6119" w14:paraId="4155A29B" w14:textId="77777777" w:rsidTr="00531FE7">
        <w:trPr>
          <w:trHeight w:val="20"/>
        </w:trPr>
        <w:tc>
          <w:tcPr>
            <w:tcW w:w="3612" w:type="dxa"/>
            <w:shd w:val="clear" w:color="auto" w:fill="BFBFBF" w:themeFill="background1" w:themeFillShade="BF"/>
          </w:tcPr>
          <w:p w14:paraId="47BF7A2B" w14:textId="77777777" w:rsidR="00531FE7" w:rsidRPr="00BB6119" w:rsidRDefault="00531FE7" w:rsidP="00531FE7">
            <w:pPr>
              <w:rPr>
                <w:rFonts w:eastAsia="Arial Unicode MS"/>
                <w:sz w:val="16"/>
              </w:rPr>
            </w:pP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17BEAF98" w14:textId="77777777" w:rsidR="00531FE7" w:rsidRPr="00BB6119" w:rsidRDefault="00531FE7" w:rsidP="00531FE7">
            <w:pPr>
              <w:jc w:val="center"/>
              <w:rPr>
                <w:rFonts w:eastAsia="Arial Unicode MS"/>
                <w:b/>
                <w:sz w:val="16"/>
              </w:rPr>
            </w:pPr>
            <w:r w:rsidRPr="00BB6119">
              <w:rPr>
                <w:rFonts w:eastAsia="Arial Unicode MS"/>
                <w:b/>
                <w:sz w:val="16"/>
              </w:rPr>
              <w:t>1. Muy en desacuerdo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9632A3F" w14:textId="77777777" w:rsidR="00531FE7" w:rsidRPr="00BB6119" w:rsidRDefault="00531FE7" w:rsidP="00531FE7">
            <w:pPr>
              <w:jc w:val="center"/>
              <w:rPr>
                <w:rFonts w:eastAsia="Arial Unicode MS"/>
                <w:b/>
                <w:sz w:val="16"/>
              </w:rPr>
            </w:pPr>
            <w:r w:rsidRPr="00BB6119">
              <w:rPr>
                <w:rFonts w:eastAsia="Arial Unicode MS"/>
                <w:b/>
                <w:sz w:val="16"/>
              </w:rPr>
              <w:t>2. En desacuerdo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3C586610" w14:textId="77777777" w:rsidR="00531FE7" w:rsidRPr="00BB6119" w:rsidRDefault="00531FE7" w:rsidP="00531FE7">
            <w:pPr>
              <w:jc w:val="center"/>
              <w:rPr>
                <w:rFonts w:eastAsia="Arial Unicode MS"/>
                <w:b/>
                <w:sz w:val="16"/>
              </w:rPr>
            </w:pPr>
            <w:r w:rsidRPr="00BB6119">
              <w:rPr>
                <w:rFonts w:eastAsia="Arial Unicode MS"/>
                <w:b/>
                <w:sz w:val="16"/>
              </w:rPr>
              <w:t>3. Ni de acuerdo ni en desacuerdo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6504FFA" w14:textId="77777777" w:rsidR="00531FE7" w:rsidRPr="00BB6119" w:rsidRDefault="00531FE7" w:rsidP="00531FE7">
            <w:pPr>
              <w:jc w:val="center"/>
              <w:rPr>
                <w:rFonts w:eastAsia="Arial Unicode MS"/>
                <w:b/>
                <w:sz w:val="16"/>
              </w:rPr>
            </w:pPr>
            <w:r w:rsidRPr="00BB6119">
              <w:rPr>
                <w:rFonts w:eastAsia="Arial Unicode MS"/>
                <w:b/>
                <w:sz w:val="16"/>
              </w:rPr>
              <w:t>4. De acuerdo</w:t>
            </w:r>
          </w:p>
        </w:tc>
        <w:tc>
          <w:tcPr>
            <w:tcW w:w="1109" w:type="dxa"/>
            <w:shd w:val="clear" w:color="auto" w:fill="BFBFBF" w:themeFill="background1" w:themeFillShade="BF"/>
            <w:vAlign w:val="center"/>
          </w:tcPr>
          <w:p w14:paraId="7218ED54" w14:textId="77777777" w:rsidR="00531FE7" w:rsidRPr="00BB6119" w:rsidRDefault="00531FE7" w:rsidP="00531FE7">
            <w:pPr>
              <w:jc w:val="center"/>
              <w:rPr>
                <w:rFonts w:eastAsia="Arial Unicode MS"/>
                <w:b/>
                <w:sz w:val="16"/>
              </w:rPr>
            </w:pPr>
            <w:r w:rsidRPr="00BB6119">
              <w:rPr>
                <w:rFonts w:eastAsia="Arial Unicode MS"/>
                <w:b/>
                <w:sz w:val="16"/>
              </w:rPr>
              <w:t>5. Muy de acuerdo</w:t>
            </w:r>
          </w:p>
        </w:tc>
      </w:tr>
      <w:tr w:rsidR="00531FE7" w:rsidRPr="00BB6119" w14:paraId="2B7D09E7" w14:textId="77777777" w:rsidTr="00531FE7">
        <w:trPr>
          <w:trHeight w:val="20"/>
        </w:trPr>
        <w:tc>
          <w:tcPr>
            <w:tcW w:w="3612" w:type="dxa"/>
          </w:tcPr>
          <w:p w14:paraId="0D4BEE27" w14:textId="77777777" w:rsidR="00531FE7" w:rsidRPr="00BB6119" w:rsidRDefault="00531FE7" w:rsidP="00531FE7">
            <w:pPr>
              <w:jc w:val="both"/>
              <w:rPr>
                <w:rFonts w:eastAsia="Arial Unicode MS"/>
                <w:sz w:val="16"/>
              </w:rPr>
            </w:pPr>
            <w:r w:rsidRPr="00BB6119">
              <w:rPr>
                <w:rFonts w:eastAsia="Arial Unicode MS"/>
                <w:sz w:val="16"/>
              </w:rPr>
              <w:t>Mi colegio me está preparando bien para poder continuar mis estudios.</w:t>
            </w:r>
          </w:p>
        </w:tc>
        <w:tc>
          <w:tcPr>
            <w:tcW w:w="993" w:type="dxa"/>
            <w:vAlign w:val="center"/>
          </w:tcPr>
          <w:p w14:paraId="34FBF97A" w14:textId="77777777" w:rsidR="00531FE7" w:rsidRPr="00BB6119" w:rsidRDefault="00531FE7" w:rsidP="00531FE7">
            <w:pPr>
              <w:jc w:val="center"/>
              <w:rPr>
                <w:rFonts w:eastAsia="Arial Unicode MS"/>
                <w:sz w:val="16"/>
              </w:rPr>
            </w:pPr>
            <w:r w:rsidRPr="00BB6119">
              <w:rPr>
                <w:rFonts w:eastAsia="Arial Unicode MS"/>
                <w:sz w:val="16"/>
              </w:rPr>
              <w:t>1</w:t>
            </w:r>
          </w:p>
        </w:tc>
        <w:tc>
          <w:tcPr>
            <w:tcW w:w="1134" w:type="dxa"/>
            <w:vAlign w:val="center"/>
          </w:tcPr>
          <w:p w14:paraId="419E96B6" w14:textId="77777777" w:rsidR="00531FE7" w:rsidRPr="00BB6119" w:rsidRDefault="00531FE7" w:rsidP="00531FE7">
            <w:pPr>
              <w:jc w:val="center"/>
              <w:rPr>
                <w:rFonts w:eastAsia="Arial Unicode MS"/>
                <w:b/>
                <w:sz w:val="16"/>
              </w:rPr>
            </w:pPr>
            <w:r w:rsidRPr="00BB6119">
              <w:rPr>
                <w:rFonts w:eastAsia="Arial Unicode MS"/>
                <w:b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7C089257" w14:textId="77777777" w:rsidR="00531FE7" w:rsidRPr="00BB6119" w:rsidRDefault="00531FE7" w:rsidP="00531FE7">
            <w:pPr>
              <w:jc w:val="center"/>
              <w:rPr>
                <w:rFonts w:eastAsia="Arial Unicode MS"/>
                <w:b/>
                <w:sz w:val="16"/>
              </w:rPr>
            </w:pPr>
            <w:r w:rsidRPr="00BB6119">
              <w:rPr>
                <w:rFonts w:eastAsia="Arial Unicode MS"/>
                <w:b/>
                <w:noProof/>
                <w:sz w:val="1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722001D" wp14:editId="5E6B1AFF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-1270</wp:posOffset>
                      </wp:positionV>
                      <wp:extent cx="285750" cy="161925"/>
                      <wp:effectExtent l="0" t="0" r="19050" b="28575"/>
                      <wp:wrapNone/>
                      <wp:docPr id="2" name="Oval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oval w14:anchorId="1FC785CF" id="Oval 9" o:spid="_x0000_s1026" style="position:absolute;margin-left:19.85pt;margin-top:-.1pt;width:22.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" filled="f" strokecolor="black [3200]" strokeweight="1.5pt">
                      <v:stroke joinstyle="miter"/>
                      <v:path arrowok="t"/>
                    </v:oval>
                  </w:pict>
                </mc:Fallback>
              </mc:AlternateContent>
            </w:r>
            <w:r w:rsidRPr="00BB6119">
              <w:rPr>
                <w:rFonts w:eastAsia="Arial Unicode MS"/>
                <w:b/>
                <w:sz w:val="16"/>
              </w:rPr>
              <w:t>3</w:t>
            </w:r>
          </w:p>
        </w:tc>
        <w:tc>
          <w:tcPr>
            <w:tcW w:w="992" w:type="dxa"/>
            <w:vAlign w:val="center"/>
          </w:tcPr>
          <w:p w14:paraId="6FE305B8" w14:textId="77777777" w:rsidR="00531FE7" w:rsidRPr="00BB6119" w:rsidRDefault="00531FE7" w:rsidP="00531FE7">
            <w:pPr>
              <w:jc w:val="center"/>
              <w:rPr>
                <w:rFonts w:eastAsia="Arial Unicode MS"/>
                <w:sz w:val="16"/>
              </w:rPr>
            </w:pPr>
            <w:r w:rsidRPr="00BB6119">
              <w:rPr>
                <w:rFonts w:eastAsia="Arial Unicode MS"/>
                <w:sz w:val="16"/>
              </w:rPr>
              <w:t>4</w:t>
            </w:r>
          </w:p>
        </w:tc>
        <w:tc>
          <w:tcPr>
            <w:tcW w:w="1109" w:type="dxa"/>
            <w:vAlign w:val="center"/>
          </w:tcPr>
          <w:p w14:paraId="735F5642" w14:textId="77777777" w:rsidR="00531FE7" w:rsidRPr="00BB6119" w:rsidRDefault="00531FE7" w:rsidP="00531FE7">
            <w:pPr>
              <w:jc w:val="center"/>
              <w:rPr>
                <w:rFonts w:eastAsia="Arial Unicode MS"/>
                <w:sz w:val="16"/>
              </w:rPr>
            </w:pPr>
            <w:r w:rsidRPr="00BB6119">
              <w:rPr>
                <w:rFonts w:eastAsia="Arial Unicode MS"/>
                <w:sz w:val="16"/>
              </w:rPr>
              <w:t>5</w:t>
            </w:r>
          </w:p>
        </w:tc>
      </w:tr>
    </w:tbl>
    <w:p w14:paraId="76F1BA5B" w14:textId="77777777" w:rsidR="00531FE7" w:rsidRPr="00BB6119" w:rsidRDefault="00531FE7" w:rsidP="0002792B">
      <w:pPr>
        <w:spacing w:line="240" w:lineRule="auto"/>
        <w:rPr>
          <w:sz w:val="20"/>
        </w:rPr>
      </w:pPr>
    </w:p>
    <w:p w14:paraId="3287344A" w14:textId="59FC8CE1" w:rsidR="0002792B" w:rsidRPr="00BB6119" w:rsidRDefault="0002792B" w:rsidP="0002792B">
      <w:pPr>
        <w:spacing w:line="240" w:lineRule="auto"/>
        <w:rPr>
          <w:sz w:val="20"/>
        </w:rPr>
      </w:pPr>
      <w:r w:rsidRPr="00BB6119">
        <w:rPr>
          <w:sz w:val="20"/>
        </w:rPr>
        <w:t xml:space="preserve">A </w:t>
      </w:r>
      <w:r w:rsidR="00EB1CE2" w:rsidRPr="00BB6119">
        <w:rPr>
          <w:sz w:val="20"/>
        </w:rPr>
        <w:t>continuación,</w:t>
      </w:r>
      <w:r w:rsidRPr="00BB6119">
        <w:rPr>
          <w:sz w:val="20"/>
        </w:rPr>
        <w:t xml:space="preserve"> te haremos algunas preguntas referidas a tus expectativas sobre el futuro.</w:t>
      </w:r>
    </w:p>
    <w:p w14:paraId="47B2981F" w14:textId="42D5FFE6" w:rsidR="00932703" w:rsidRPr="00932703" w:rsidRDefault="00860110" w:rsidP="00932703">
      <w:pPr>
        <w:pStyle w:val="ListParagraph"/>
        <w:numPr>
          <w:ilvl w:val="0"/>
          <w:numId w:val="37"/>
        </w:numPr>
        <w:suppressAutoHyphens w:val="0"/>
        <w:autoSpaceDN/>
        <w:spacing w:line="240" w:lineRule="auto"/>
        <w:contextualSpacing/>
        <w:jc w:val="both"/>
        <w:textAlignment w:val="auto"/>
        <w:rPr>
          <w:b/>
          <w:bCs/>
          <w:lang w:val="es-CL"/>
        </w:rPr>
      </w:pPr>
      <w:r w:rsidRPr="00BB6119">
        <w:rPr>
          <w:sz w:val="20"/>
          <w:lang w:val="es-CL"/>
        </w:rPr>
        <w:t xml:space="preserve">En una escala de 1 a 5, donde 1 es “muy en desacuerdo” y 5 es “muy de acuerdo” ¿Qué tan de acuerdo o en desacuerdo te encuentras con las siguientes frases referidas a tu futuro? </w:t>
      </w:r>
      <w:r w:rsidRPr="00BB6119">
        <w:rPr>
          <w:b/>
          <w:sz w:val="20"/>
          <w:szCs w:val="18"/>
          <w:lang w:val="es-CL"/>
        </w:rPr>
        <w:t xml:space="preserve">(MARCA </w:t>
      </w:r>
      <w:r w:rsidR="00E70E59">
        <w:rPr>
          <w:b/>
          <w:sz w:val="20"/>
          <w:szCs w:val="18"/>
          <w:lang w:val="es-CL"/>
        </w:rPr>
        <w:t>SOLO</w:t>
      </w:r>
      <w:r w:rsidR="005A1DF6" w:rsidRPr="00BB6119">
        <w:rPr>
          <w:b/>
          <w:sz w:val="20"/>
          <w:szCs w:val="18"/>
          <w:lang w:val="es-CL"/>
        </w:rPr>
        <w:t xml:space="preserve"> UNA ALTERNATIVA EN CADA FILA</w:t>
      </w:r>
      <w:r w:rsidRPr="00BB6119">
        <w:rPr>
          <w:b/>
          <w:sz w:val="20"/>
          <w:szCs w:val="18"/>
          <w:lang w:val="es-CL"/>
        </w:rPr>
        <w:t>)</w:t>
      </w:r>
    </w:p>
    <w:p w14:paraId="26C6F705" w14:textId="77777777" w:rsidR="00932703" w:rsidRPr="00932703" w:rsidRDefault="00932703" w:rsidP="00932703">
      <w:pPr>
        <w:pStyle w:val="ListParagraph"/>
        <w:suppressAutoHyphens w:val="0"/>
        <w:autoSpaceDN/>
        <w:spacing w:line="240" w:lineRule="auto"/>
        <w:ind w:left="360"/>
        <w:contextualSpacing/>
        <w:jc w:val="both"/>
        <w:textAlignment w:val="auto"/>
        <w:rPr>
          <w:b/>
          <w:bCs/>
          <w:lang w:val="es-CL"/>
        </w:rPr>
      </w:pPr>
    </w:p>
    <w:tbl>
      <w:tblPr>
        <w:tblStyle w:val="TableGrid"/>
        <w:tblW w:w="10897" w:type="dxa"/>
        <w:jc w:val="center"/>
        <w:tblLayout w:type="fixed"/>
        <w:tblLook w:val="04A0" w:firstRow="1" w:lastRow="0" w:firstColumn="1" w:lastColumn="0" w:noHBand="0" w:noVBand="1"/>
      </w:tblPr>
      <w:tblGrid>
        <w:gridCol w:w="5332"/>
        <w:gridCol w:w="1109"/>
        <w:gridCol w:w="1134"/>
        <w:gridCol w:w="1190"/>
        <w:gridCol w:w="1066"/>
        <w:gridCol w:w="1066"/>
      </w:tblGrid>
      <w:tr w:rsidR="00860110" w:rsidRPr="00BB6119" w14:paraId="44B67A09" w14:textId="77777777" w:rsidTr="00932703">
        <w:trPr>
          <w:trHeight w:val="20"/>
          <w:tblHeader/>
          <w:jc w:val="center"/>
        </w:trPr>
        <w:tc>
          <w:tcPr>
            <w:tcW w:w="5332" w:type="dxa"/>
            <w:shd w:val="clear" w:color="auto" w:fill="BFBFBF" w:themeFill="background1" w:themeFillShade="BF"/>
            <w:vAlign w:val="center"/>
          </w:tcPr>
          <w:p w14:paraId="46BF34A4" w14:textId="77777777" w:rsidR="00860110" w:rsidRPr="00BB6119" w:rsidRDefault="00860110" w:rsidP="0040190E">
            <w:pPr>
              <w:pStyle w:val="ListParagraph"/>
              <w:rPr>
                <w:rFonts w:eastAsia="Arial Unicode MS"/>
                <w:sz w:val="18"/>
                <w:szCs w:val="18"/>
                <w:lang w:val="es-CL"/>
              </w:rPr>
            </w:pPr>
          </w:p>
        </w:tc>
        <w:tc>
          <w:tcPr>
            <w:tcW w:w="1109" w:type="dxa"/>
            <w:shd w:val="clear" w:color="auto" w:fill="BFBFBF" w:themeFill="background1" w:themeFillShade="BF"/>
            <w:vAlign w:val="center"/>
          </w:tcPr>
          <w:p w14:paraId="30535F0E" w14:textId="77777777" w:rsidR="00860110" w:rsidRPr="00BB6119" w:rsidRDefault="00860110" w:rsidP="0040190E">
            <w:pPr>
              <w:jc w:val="center"/>
              <w:rPr>
                <w:rFonts w:eastAsia="Arial Unicode MS"/>
                <w:b/>
                <w:sz w:val="18"/>
                <w:szCs w:val="18"/>
              </w:rPr>
            </w:pPr>
            <w:r w:rsidRPr="00BB6119">
              <w:rPr>
                <w:rFonts w:eastAsia="Arial Unicode MS"/>
                <w:b/>
                <w:sz w:val="18"/>
                <w:szCs w:val="18"/>
              </w:rPr>
              <w:t>1. Muy en desacuerdo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9727002" w14:textId="77777777" w:rsidR="00860110" w:rsidRPr="00BB6119" w:rsidRDefault="00860110" w:rsidP="00607D41">
            <w:pPr>
              <w:jc w:val="center"/>
              <w:rPr>
                <w:rFonts w:eastAsia="Arial Unicode MS"/>
                <w:b/>
                <w:sz w:val="18"/>
                <w:szCs w:val="18"/>
              </w:rPr>
            </w:pPr>
            <w:r w:rsidRPr="00BB6119">
              <w:rPr>
                <w:rFonts w:eastAsia="Arial Unicode MS"/>
                <w:b/>
                <w:sz w:val="18"/>
                <w:szCs w:val="18"/>
              </w:rPr>
              <w:t xml:space="preserve">2. En </w:t>
            </w:r>
            <w:r w:rsidR="00607D41" w:rsidRPr="00BB6119">
              <w:rPr>
                <w:rFonts w:eastAsia="Arial Unicode MS"/>
                <w:b/>
                <w:sz w:val="18"/>
                <w:szCs w:val="18"/>
              </w:rPr>
              <w:t>desacuerdo</w:t>
            </w:r>
          </w:p>
        </w:tc>
        <w:tc>
          <w:tcPr>
            <w:tcW w:w="1190" w:type="dxa"/>
            <w:shd w:val="clear" w:color="auto" w:fill="BFBFBF" w:themeFill="background1" w:themeFillShade="BF"/>
            <w:vAlign w:val="center"/>
          </w:tcPr>
          <w:p w14:paraId="063FC0FD" w14:textId="77777777" w:rsidR="00860110" w:rsidRPr="00BB6119" w:rsidRDefault="00860110" w:rsidP="0040190E">
            <w:pPr>
              <w:jc w:val="center"/>
              <w:rPr>
                <w:rFonts w:eastAsia="Arial Unicode MS"/>
                <w:b/>
                <w:sz w:val="18"/>
                <w:szCs w:val="18"/>
              </w:rPr>
            </w:pPr>
            <w:r w:rsidRPr="00BB6119">
              <w:rPr>
                <w:rFonts w:eastAsia="Arial Unicode MS"/>
                <w:b/>
                <w:sz w:val="18"/>
                <w:szCs w:val="18"/>
              </w:rPr>
              <w:t>3. Ni de acuerdo ni en desacuerdo</w:t>
            </w:r>
          </w:p>
        </w:tc>
        <w:tc>
          <w:tcPr>
            <w:tcW w:w="1066" w:type="dxa"/>
            <w:shd w:val="clear" w:color="auto" w:fill="BFBFBF" w:themeFill="background1" w:themeFillShade="BF"/>
            <w:vAlign w:val="center"/>
          </w:tcPr>
          <w:p w14:paraId="56DB6F98" w14:textId="77777777" w:rsidR="00860110" w:rsidRPr="00BB6119" w:rsidRDefault="00860110" w:rsidP="0040190E">
            <w:pPr>
              <w:jc w:val="center"/>
              <w:rPr>
                <w:rFonts w:eastAsia="Arial Unicode MS"/>
                <w:b/>
                <w:sz w:val="18"/>
                <w:szCs w:val="18"/>
              </w:rPr>
            </w:pPr>
            <w:r w:rsidRPr="00BB6119">
              <w:rPr>
                <w:rFonts w:eastAsia="Arial Unicode MS"/>
                <w:b/>
                <w:sz w:val="18"/>
                <w:szCs w:val="18"/>
              </w:rPr>
              <w:t>4. De acuerdo</w:t>
            </w:r>
          </w:p>
        </w:tc>
        <w:tc>
          <w:tcPr>
            <w:tcW w:w="1066" w:type="dxa"/>
            <w:shd w:val="clear" w:color="auto" w:fill="BFBFBF" w:themeFill="background1" w:themeFillShade="BF"/>
            <w:vAlign w:val="center"/>
          </w:tcPr>
          <w:p w14:paraId="3B54F136" w14:textId="77777777" w:rsidR="00860110" w:rsidRPr="00BB6119" w:rsidRDefault="00860110" w:rsidP="0040190E">
            <w:pPr>
              <w:jc w:val="center"/>
              <w:rPr>
                <w:rFonts w:eastAsia="Arial Unicode MS"/>
                <w:b/>
                <w:sz w:val="18"/>
                <w:szCs w:val="18"/>
              </w:rPr>
            </w:pPr>
            <w:r w:rsidRPr="00BB6119">
              <w:rPr>
                <w:rFonts w:eastAsia="Arial Unicode MS"/>
                <w:b/>
                <w:sz w:val="18"/>
                <w:szCs w:val="18"/>
              </w:rPr>
              <w:t>5. Muy de acuerdo</w:t>
            </w:r>
          </w:p>
        </w:tc>
      </w:tr>
      <w:tr w:rsidR="00860110" w:rsidRPr="00BB6119" w14:paraId="78D1CDB0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277487CF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Tengo menos oportunidades de ingresar a la educación superior que estudiantes de otros colegios.</w:t>
            </w:r>
          </w:p>
        </w:tc>
        <w:tc>
          <w:tcPr>
            <w:tcW w:w="1109" w:type="dxa"/>
            <w:vAlign w:val="center"/>
          </w:tcPr>
          <w:p w14:paraId="3C8AD030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34619FEC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2040FC73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782187D7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3965288F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5ACC2786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23CCCDAE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Tengo las habilidades para que me vaya bien en los estudios.</w:t>
            </w:r>
          </w:p>
        </w:tc>
        <w:tc>
          <w:tcPr>
            <w:tcW w:w="1109" w:type="dxa"/>
            <w:vAlign w:val="center"/>
          </w:tcPr>
          <w:p w14:paraId="02FB3FB1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7BC7149B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1F6E7E11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6CE7110A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778595A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0FB611B0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65152E7F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 xml:space="preserve">Me motiva seguir estudiando y aprendiendo.   </w:t>
            </w:r>
          </w:p>
        </w:tc>
        <w:tc>
          <w:tcPr>
            <w:tcW w:w="1109" w:type="dxa"/>
            <w:vAlign w:val="center"/>
          </w:tcPr>
          <w:p w14:paraId="78A5B0C6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077B98B0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2B9D5C0D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4EE11678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2C27D8D4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1A3406AE" w14:textId="77777777" w:rsidTr="0040190E">
        <w:trPr>
          <w:trHeight w:val="440"/>
          <w:jc w:val="center"/>
        </w:trPr>
        <w:tc>
          <w:tcPr>
            <w:tcW w:w="5332" w:type="dxa"/>
            <w:vAlign w:val="center"/>
          </w:tcPr>
          <w:p w14:paraId="56D14A27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Voy al colegio porque quiero ingresar a la educación superior.</w:t>
            </w:r>
          </w:p>
        </w:tc>
        <w:tc>
          <w:tcPr>
            <w:tcW w:w="1109" w:type="dxa"/>
            <w:vAlign w:val="center"/>
          </w:tcPr>
          <w:p w14:paraId="3616A35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1D8627E4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3EB50808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4201E935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5E5C68F9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1AA03CBA" w14:textId="77777777" w:rsidTr="0040190E">
        <w:trPr>
          <w:trHeight w:val="440"/>
          <w:jc w:val="center"/>
        </w:trPr>
        <w:tc>
          <w:tcPr>
            <w:tcW w:w="5332" w:type="dxa"/>
            <w:vAlign w:val="center"/>
          </w:tcPr>
          <w:p w14:paraId="58F0FC1A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 xml:space="preserve">Me va a costar lograr lo que quiera en mi vida. </w:t>
            </w:r>
          </w:p>
        </w:tc>
        <w:tc>
          <w:tcPr>
            <w:tcW w:w="1109" w:type="dxa"/>
            <w:vAlign w:val="center"/>
          </w:tcPr>
          <w:p w14:paraId="300468CF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34358E3D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059E871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2DB22BEB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274B9BA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3DF681FC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10466F3C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Es</w:t>
            </w:r>
            <w:r w:rsidRPr="00BB6119">
              <w:rPr>
                <w:b/>
                <w:sz w:val="18"/>
                <w:lang w:val="es-CL"/>
              </w:rPr>
              <w:t xml:space="preserve"> </w:t>
            </w:r>
            <w:r w:rsidRPr="00BB6119">
              <w:rPr>
                <w:sz w:val="18"/>
                <w:lang w:val="es-CL"/>
              </w:rPr>
              <w:t xml:space="preserve">difícil que consiga todo lo que quiero para mi futuro. </w:t>
            </w:r>
          </w:p>
        </w:tc>
        <w:tc>
          <w:tcPr>
            <w:tcW w:w="1109" w:type="dxa"/>
            <w:vAlign w:val="center"/>
          </w:tcPr>
          <w:p w14:paraId="79260518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429E61A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511622B5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593E5311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4705A0CC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69B4CE91" w14:textId="77777777" w:rsidTr="0040190E">
        <w:trPr>
          <w:trHeight w:val="440"/>
          <w:jc w:val="center"/>
        </w:trPr>
        <w:tc>
          <w:tcPr>
            <w:tcW w:w="5332" w:type="dxa"/>
            <w:vAlign w:val="center"/>
          </w:tcPr>
          <w:p w14:paraId="34E56C27" w14:textId="77777777" w:rsidR="00860110" w:rsidRPr="00BB6119" w:rsidRDefault="0040190E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Lo que pasará</w:t>
            </w:r>
            <w:r w:rsidR="00860110" w:rsidRPr="00BB6119">
              <w:rPr>
                <w:sz w:val="18"/>
                <w:lang w:val="es-CL"/>
              </w:rPr>
              <w:t xml:space="preserve"> en mi futuro depende</w:t>
            </w:r>
            <w:r w:rsidRPr="00BB6119">
              <w:rPr>
                <w:sz w:val="18"/>
                <w:lang w:val="es-CL"/>
              </w:rPr>
              <w:t>rá</w:t>
            </w:r>
            <w:r w:rsidR="00860110" w:rsidRPr="00BB6119">
              <w:rPr>
                <w:sz w:val="18"/>
                <w:lang w:val="es-CL"/>
              </w:rPr>
              <w:t xml:space="preserve"> de mí. </w:t>
            </w:r>
          </w:p>
        </w:tc>
        <w:tc>
          <w:tcPr>
            <w:tcW w:w="1109" w:type="dxa"/>
            <w:vAlign w:val="center"/>
          </w:tcPr>
          <w:p w14:paraId="6072D235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2FF72461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373B7102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7E6B3669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72134E6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09C4B4DA" w14:textId="77777777" w:rsidTr="0040190E">
        <w:trPr>
          <w:trHeight w:val="440"/>
          <w:jc w:val="center"/>
        </w:trPr>
        <w:tc>
          <w:tcPr>
            <w:tcW w:w="5332" w:type="dxa"/>
            <w:vAlign w:val="center"/>
          </w:tcPr>
          <w:p w14:paraId="58656D36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lastRenderedPageBreak/>
              <w:t xml:space="preserve">Planear las cosas no sirve mucho ya que rara vez resultan esos planes. </w:t>
            </w:r>
          </w:p>
        </w:tc>
        <w:tc>
          <w:tcPr>
            <w:tcW w:w="1109" w:type="dxa"/>
            <w:vAlign w:val="center"/>
          </w:tcPr>
          <w:p w14:paraId="461B96F8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2B7B8694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3CE6B77A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7A19A9B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4591E9D7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4F175D4D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5A5AB735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 xml:space="preserve">Estoy motivado para que me vaya bien luego de terminar el colegio.  </w:t>
            </w:r>
          </w:p>
        </w:tc>
        <w:tc>
          <w:tcPr>
            <w:tcW w:w="1109" w:type="dxa"/>
            <w:vAlign w:val="center"/>
          </w:tcPr>
          <w:p w14:paraId="653345F1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7B0F18A5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0D3179F1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3E1FB9BD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6225616C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7EF4301F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4E63307C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Tengo claridad de lo que quiero hacer después de cuarto Medio.</w:t>
            </w:r>
          </w:p>
        </w:tc>
        <w:tc>
          <w:tcPr>
            <w:tcW w:w="1109" w:type="dxa"/>
            <w:vAlign w:val="center"/>
          </w:tcPr>
          <w:p w14:paraId="4E47D2E6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347290D4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2A2AF59A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4D1CCD97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6507FFFB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5F15887D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78E723B2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Cuando pienso en la educación superior, me siento confundido sobre qué carrera estudiar.</w:t>
            </w:r>
          </w:p>
        </w:tc>
        <w:tc>
          <w:tcPr>
            <w:tcW w:w="1109" w:type="dxa"/>
            <w:vAlign w:val="center"/>
          </w:tcPr>
          <w:p w14:paraId="56516F67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0D2BB97C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61776F36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3DF2480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12C307F9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4355DA63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5822039E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Sé cuáles son mis principales habilidades y cuál es la carrera que mejor se ajusta a ellas.</w:t>
            </w:r>
          </w:p>
        </w:tc>
        <w:tc>
          <w:tcPr>
            <w:tcW w:w="1109" w:type="dxa"/>
            <w:vAlign w:val="center"/>
          </w:tcPr>
          <w:p w14:paraId="2BF1A6EE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709DCCD4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70C7CF15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3C605263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5645803F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4BA1B1CB" w14:textId="77777777" w:rsidTr="0040190E">
        <w:trPr>
          <w:trHeight w:val="440"/>
          <w:jc w:val="center"/>
        </w:trPr>
        <w:tc>
          <w:tcPr>
            <w:tcW w:w="5332" w:type="dxa"/>
            <w:vAlign w:val="center"/>
          </w:tcPr>
          <w:p w14:paraId="4FA7D836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Los contenidos que veo en las asignaturas me ayudarán a tener éxito en el futuro.</w:t>
            </w:r>
          </w:p>
        </w:tc>
        <w:tc>
          <w:tcPr>
            <w:tcW w:w="1109" w:type="dxa"/>
            <w:vAlign w:val="center"/>
          </w:tcPr>
          <w:p w14:paraId="751E7E0F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2DD6FB9D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2B7F7ABF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5494BA84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68C43E94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  <w:tr w:rsidR="00860110" w:rsidRPr="00BB6119" w14:paraId="27F6E1FB" w14:textId="77777777" w:rsidTr="0040190E">
        <w:trPr>
          <w:trHeight w:val="439"/>
          <w:jc w:val="center"/>
        </w:trPr>
        <w:tc>
          <w:tcPr>
            <w:tcW w:w="5332" w:type="dxa"/>
            <w:vAlign w:val="center"/>
          </w:tcPr>
          <w:p w14:paraId="152EA685" w14:textId="77777777" w:rsidR="00860110" w:rsidRPr="00BB6119" w:rsidRDefault="00860110" w:rsidP="0040190E">
            <w:pPr>
              <w:pStyle w:val="ListParagraph"/>
              <w:numPr>
                <w:ilvl w:val="0"/>
                <w:numId w:val="38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 xml:space="preserve">Para poder trabajar en lo que quiero necesito seguir estudiando después de cuarto medio. </w:t>
            </w:r>
          </w:p>
        </w:tc>
        <w:tc>
          <w:tcPr>
            <w:tcW w:w="1109" w:type="dxa"/>
            <w:vAlign w:val="center"/>
          </w:tcPr>
          <w:p w14:paraId="39B6F3C4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3AB26990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69889E77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3</w:t>
            </w:r>
          </w:p>
        </w:tc>
        <w:tc>
          <w:tcPr>
            <w:tcW w:w="1066" w:type="dxa"/>
            <w:vAlign w:val="center"/>
          </w:tcPr>
          <w:p w14:paraId="39341D50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4</w:t>
            </w:r>
          </w:p>
        </w:tc>
        <w:tc>
          <w:tcPr>
            <w:tcW w:w="1066" w:type="dxa"/>
            <w:vAlign w:val="center"/>
          </w:tcPr>
          <w:p w14:paraId="1F5556FD" w14:textId="77777777" w:rsidR="00860110" w:rsidRPr="00BB6119" w:rsidRDefault="00860110" w:rsidP="0040190E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BB6119">
              <w:rPr>
                <w:rFonts w:eastAsia="Arial Unicode MS"/>
                <w:sz w:val="18"/>
                <w:szCs w:val="18"/>
              </w:rPr>
              <w:t>5</w:t>
            </w:r>
          </w:p>
        </w:tc>
      </w:tr>
    </w:tbl>
    <w:p w14:paraId="45482B42" w14:textId="77777777" w:rsidR="00531FE7" w:rsidRPr="00BB6119" w:rsidRDefault="00531FE7" w:rsidP="00860110">
      <w:pPr>
        <w:spacing w:line="240" w:lineRule="auto"/>
        <w:rPr>
          <w:sz w:val="20"/>
        </w:rPr>
      </w:pPr>
    </w:p>
    <w:p w14:paraId="7CB04AFB" w14:textId="71724134" w:rsidR="00A77AB4" w:rsidRDefault="00A77AB4" w:rsidP="00A77AB4">
      <w:pPr>
        <w:jc w:val="both"/>
        <w:rPr>
          <w:b/>
        </w:rPr>
      </w:pPr>
      <w:r w:rsidRPr="00BB6119">
        <w:rPr>
          <w:b/>
        </w:rPr>
        <w:t>En el cuestionario también hay preguntas que comienzan con</w:t>
      </w:r>
      <w:r w:rsidR="005C6DDF">
        <w:rPr>
          <w:b/>
        </w:rPr>
        <w:t>:</w:t>
      </w:r>
      <w:r w:rsidRPr="00BB6119">
        <w:rPr>
          <w:b/>
        </w:rPr>
        <w:t xml:space="preserve"> </w:t>
      </w:r>
      <w:r w:rsidR="005C6DDF">
        <w:rPr>
          <w:rFonts w:asciiTheme="minorHAnsi" w:hAnsiTheme="minorHAnsi" w:cs="Times New Roman"/>
          <w:b/>
          <w:szCs w:val="20"/>
          <w:u w:val="single"/>
        </w:rPr>
        <w:t xml:space="preserve">“¿Qué </w:t>
      </w:r>
      <w:r w:rsidR="005A1DF6" w:rsidRPr="00BB6119">
        <w:rPr>
          <w:rFonts w:asciiTheme="minorHAnsi" w:hAnsiTheme="minorHAnsi" w:cs="Times New Roman"/>
          <w:b/>
          <w:szCs w:val="20"/>
          <w:u w:val="single"/>
        </w:rPr>
        <w:t>tan seguro</w:t>
      </w:r>
      <w:r w:rsidRPr="00BB6119">
        <w:rPr>
          <w:rFonts w:asciiTheme="minorHAnsi" w:hAnsiTheme="minorHAnsi" w:cs="Times New Roman"/>
          <w:b/>
          <w:szCs w:val="20"/>
          <w:u w:val="single"/>
        </w:rPr>
        <w:t xml:space="preserve"> estás de que…?”</w:t>
      </w:r>
      <w:r w:rsidRPr="00BB6119">
        <w:rPr>
          <w:b/>
        </w:rPr>
        <w:t xml:space="preserve"> donde debes pensar en la siguiente regla para responderlas: </w:t>
      </w:r>
    </w:p>
    <w:p w14:paraId="12396E61" w14:textId="009F19D4" w:rsidR="000859E6" w:rsidRDefault="008865EB" w:rsidP="00A77AB4">
      <w:pPr>
        <w:jc w:val="both"/>
        <w:rPr>
          <w:b/>
        </w:rPr>
      </w:pPr>
      <w:r>
        <w:rPr>
          <w:noProof/>
          <w:lang w:val="en-GB" w:eastAsia="en-GB"/>
        </w:rPr>
        <w:drawing>
          <wp:inline distT="0" distB="0" distL="0" distR="0" wp14:anchorId="058CE68F" wp14:editId="53637107">
            <wp:extent cx="5619750" cy="1141505"/>
            <wp:effectExtent l="0" t="0" r="0" b="1905"/>
            <wp:docPr id="1" name="Imagen 1" descr="cid:image001.png@01D28141.4BA61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6" descr="cid:image001.png@01D28141.4BA61A8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55" cy="114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D3E1" w14:textId="351CA5F0" w:rsidR="00A77AB4" w:rsidRPr="00BB6119" w:rsidRDefault="005C6DDF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  <w:r>
        <w:rPr>
          <w:rFonts w:ascii="Calibri" w:hAnsi="Calibri"/>
          <w:sz w:val="20"/>
          <w:szCs w:val="20"/>
          <w:lang w:val="es-CL"/>
        </w:rPr>
        <w:t>La</w:t>
      </w:r>
      <w:r w:rsidR="00A77AB4" w:rsidRPr="00BB6119">
        <w:rPr>
          <w:rFonts w:ascii="Calibri" w:hAnsi="Calibri"/>
          <w:sz w:val="20"/>
          <w:szCs w:val="20"/>
          <w:lang w:val="es-CL"/>
        </w:rPr>
        <w:t xml:space="preserve"> regla tiene una escala de 0 a 100. Queremos que la utilices para</w:t>
      </w:r>
      <w:r w:rsidR="005A1DF6" w:rsidRPr="00BB6119">
        <w:rPr>
          <w:rFonts w:ascii="Calibri" w:hAnsi="Calibri"/>
          <w:sz w:val="20"/>
          <w:szCs w:val="20"/>
          <w:lang w:val="es-CL"/>
        </w:rPr>
        <w:t xml:space="preserve"> señalarnos qué tan seguro</w:t>
      </w:r>
      <w:r w:rsidR="00A77AB4" w:rsidRPr="00BB6119">
        <w:rPr>
          <w:rFonts w:ascii="Calibri" w:hAnsi="Calibri"/>
          <w:sz w:val="20"/>
          <w:szCs w:val="20"/>
          <w:lang w:val="es-CL"/>
        </w:rPr>
        <w:t xml:space="preserve"> estás de que alguna situación</w:t>
      </w:r>
      <w:r w:rsidR="009A6916" w:rsidRPr="00BB6119">
        <w:rPr>
          <w:rFonts w:ascii="Calibri" w:hAnsi="Calibri"/>
          <w:sz w:val="20"/>
          <w:szCs w:val="20"/>
          <w:lang w:val="es-CL"/>
        </w:rPr>
        <w:t xml:space="preserve"> se va a presentar en el futuro. P</w:t>
      </w:r>
      <w:r w:rsidR="00A77AB4" w:rsidRPr="00BB6119">
        <w:rPr>
          <w:rFonts w:ascii="Calibri" w:hAnsi="Calibri"/>
          <w:sz w:val="20"/>
          <w:szCs w:val="20"/>
          <w:lang w:val="es-CL"/>
        </w:rPr>
        <w:t>or ejemplo, si te preguntamos: ¿Qué tan seguro estás de que tendrás buen promedio este año?,</w:t>
      </w:r>
      <w:r w:rsidR="009A6916" w:rsidRPr="00BB6119">
        <w:rPr>
          <w:rFonts w:ascii="Calibri" w:hAnsi="Calibri"/>
          <w:sz w:val="20"/>
          <w:szCs w:val="20"/>
          <w:lang w:val="es-CL"/>
        </w:rPr>
        <w:t xml:space="preserve"> si estás </w:t>
      </w:r>
      <w:r w:rsidR="005A1DF6" w:rsidRPr="00BB6119">
        <w:rPr>
          <w:rFonts w:ascii="Calibri" w:hAnsi="Calibri"/>
          <w:sz w:val="20"/>
          <w:szCs w:val="20"/>
          <w:lang w:val="es-CL"/>
        </w:rPr>
        <w:t>totalmente seguro</w:t>
      </w:r>
      <w:r w:rsidR="009A6916" w:rsidRPr="00BB6119">
        <w:rPr>
          <w:rFonts w:ascii="Calibri" w:hAnsi="Calibri"/>
          <w:sz w:val="20"/>
          <w:szCs w:val="20"/>
          <w:lang w:val="es-CL"/>
        </w:rPr>
        <w:t> </w:t>
      </w:r>
      <w:r w:rsidR="00A77AB4" w:rsidRPr="00BB6119">
        <w:rPr>
          <w:rFonts w:ascii="Calibri" w:hAnsi="Calibri"/>
          <w:sz w:val="20"/>
          <w:szCs w:val="20"/>
          <w:lang w:val="es-CL"/>
        </w:rPr>
        <w:t>que tendrás buen promedio este año, indica el punto 100 de la regla. Si estás totalmente seguro que no tendrás buen promedio este año, indica el punto 0 de</w:t>
      </w:r>
      <w:r w:rsidR="005A1DF6" w:rsidRPr="00BB6119">
        <w:rPr>
          <w:rFonts w:ascii="Calibri" w:hAnsi="Calibri"/>
          <w:sz w:val="20"/>
          <w:szCs w:val="20"/>
          <w:lang w:val="es-CL"/>
        </w:rPr>
        <w:t xml:space="preserve"> la regla. Si no estás seguro</w:t>
      </w:r>
      <w:r w:rsidR="00A77AB4" w:rsidRPr="00BB6119">
        <w:rPr>
          <w:rFonts w:ascii="Calibri" w:hAnsi="Calibri"/>
          <w:sz w:val="20"/>
          <w:szCs w:val="20"/>
          <w:lang w:val="es-CL"/>
        </w:rPr>
        <w:t xml:space="preserve"> de lo que va a ocurrir, pero crees que es </w:t>
      </w:r>
      <w:r w:rsidR="00901A77">
        <w:rPr>
          <w:rFonts w:ascii="Calibri" w:hAnsi="Calibri"/>
          <w:sz w:val="20"/>
          <w:szCs w:val="20"/>
          <w:lang w:val="es-CL"/>
        </w:rPr>
        <w:t>más probable</w:t>
      </w:r>
      <w:r w:rsidR="00A77AB4" w:rsidRPr="00BB6119">
        <w:rPr>
          <w:rFonts w:ascii="Calibri" w:hAnsi="Calibri"/>
          <w:sz w:val="20"/>
          <w:szCs w:val="20"/>
          <w:lang w:val="es-CL"/>
        </w:rPr>
        <w:t xml:space="preserve"> que tengas buen promedio este año, te colocarías más cerca del punto 100 que del 0; y si crees que es </w:t>
      </w:r>
      <w:r w:rsidR="00901A77">
        <w:rPr>
          <w:rFonts w:ascii="Calibri" w:hAnsi="Calibri"/>
          <w:sz w:val="20"/>
          <w:szCs w:val="20"/>
          <w:lang w:val="es-CL"/>
        </w:rPr>
        <w:t>más probable</w:t>
      </w:r>
      <w:r w:rsidR="00A77AB4" w:rsidRPr="00BB6119">
        <w:rPr>
          <w:rFonts w:ascii="Calibri" w:hAnsi="Calibri"/>
          <w:sz w:val="20"/>
          <w:szCs w:val="20"/>
          <w:lang w:val="es-CL"/>
        </w:rPr>
        <w:t xml:space="preserve"> que no tengas buen promedio este año, te colocarías más cerca del 0 que del 100. </w:t>
      </w:r>
    </w:p>
    <w:p w14:paraId="15FC3775" w14:textId="77777777" w:rsidR="00040AD6" w:rsidRDefault="00040AD6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78631FD3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0DC8CDED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6B90C2B4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2B8A69C7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7808D0D4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0540578B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106B3329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7B966031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52F52FC3" w14:textId="77777777" w:rsidR="006A743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23361E57" w14:textId="77777777" w:rsidR="006A7439" w:rsidRPr="00BB6119" w:rsidRDefault="006A7439" w:rsidP="00A77AB4">
      <w:pPr>
        <w:pStyle w:val="NormalWeb"/>
        <w:shd w:val="clear" w:color="auto" w:fill="FFFFFF"/>
        <w:jc w:val="both"/>
        <w:rPr>
          <w:rFonts w:ascii="Calibri" w:hAnsi="Calibri"/>
          <w:sz w:val="20"/>
          <w:szCs w:val="20"/>
          <w:lang w:val="es-CL"/>
        </w:rPr>
      </w:pPr>
    </w:p>
    <w:p w14:paraId="72EE08B7" w14:textId="77777777" w:rsidR="00FB272B" w:rsidRPr="00BB6119" w:rsidRDefault="0085776D" w:rsidP="00FB272B">
      <w:pPr>
        <w:pStyle w:val="ListParagraph"/>
        <w:numPr>
          <w:ilvl w:val="0"/>
          <w:numId w:val="37"/>
        </w:numPr>
        <w:suppressAutoHyphens w:val="0"/>
        <w:autoSpaceDN/>
        <w:spacing w:line="240" w:lineRule="auto"/>
        <w:contextualSpacing/>
        <w:jc w:val="both"/>
        <w:textAlignment w:val="auto"/>
        <w:rPr>
          <w:b/>
          <w:bCs/>
          <w:lang w:val="es-CL"/>
        </w:rPr>
      </w:pPr>
      <w:r w:rsidRPr="00BB6119">
        <w:rPr>
          <w:sz w:val="20"/>
          <w:lang w:val="es-CL"/>
        </w:rPr>
        <w:lastRenderedPageBreak/>
        <w:t>Respecto a las siguientes frases referidas a tu futuro, de 0 a 100</w:t>
      </w:r>
      <w:r w:rsidR="004449F5" w:rsidRPr="00BB6119">
        <w:rPr>
          <w:sz w:val="20"/>
          <w:lang w:val="es-CL"/>
        </w:rPr>
        <w:t xml:space="preserve">, </w:t>
      </w:r>
      <w:r w:rsidR="006A72D3" w:rsidRPr="00BB6119">
        <w:rPr>
          <w:sz w:val="20"/>
          <w:lang w:val="es-CL"/>
        </w:rPr>
        <w:t>qué tan</w:t>
      </w:r>
      <w:r w:rsidRPr="00BB6119">
        <w:rPr>
          <w:sz w:val="20"/>
          <w:lang w:val="es-CL"/>
        </w:rPr>
        <w:t xml:space="preserve"> seguro estás de que:</w:t>
      </w:r>
      <w:r w:rsidR="0002792B" w:rsidRPr="00BB6119">
        <w:rPr>
          <w:sz w:val="20"/>
          <w:lang w:val="es-CL"/>
        </w:rPr>
        <w:t xml:space="preserve"> </w:t>
      </w:r>
      <w:r w:rsidR="0002792B" w:rsidRPr="00BB6119">
        <w:rPr>
          <w:b/>
          <w:sz w:val="20"/>
          <w:szCs w:val="18"/>
          <w:lang w:val="es-CL"/>
        </w:rPr>
        <w:t>(</w:t>
      </w:r>
      <w:r w:rsidR="006008AB" w:rsidRPr="00BB6119">
        <w:rPr>
          <w:b/>
          <w:sz w:val="20"/>
          <w:szCs w:val="18"/>
          <w:lang w:val="es-CL"/>
        </w:rPr>
        <w:t>INTRODUCE UN NÚMERO DE 0 A 100 EN CADA FILA</w:t>
      </w:r>
      <w:r w:rsidR="0002792B" w:rsidRPr="00BB6119">
        <w:rPr>
          <w:b/>
          <w:sz w:val="20"/>
          <w:szCs w:val="18"/>
          <w:lang w:val="es-CL"/>
        </w:rPr>
        <w:t>)</w:t>
      </w:r>
    </w:p>
    <w:p w14:paraId="30D14373" w14:textId="77777777" w:rsidR="00DA603C" w:rsidRPr="00BB6119" w:rsidRDefault="00DA603C" w:rsidP="00DA603C">
      <w:pPr>
        <w:pStyle w:val="ListParagraph"/>
        <w:suppressAutoHyphens w:val="0"/>
        <w:autoSpaceDN/>
        <w:spacing w:line="240" w:lineRule="auto"/>
        <w:ind w:left="360"/>
        <w:contextualSpacing/>
        <w:jc w:val="both"/>
        <w:textAlignment w:val="auto"/>
        <w:rPr>
          <w:b/>
          <w:bCs/>
          <w:lang w:val="es-CL"/>
        </w:rPr>
      </w:pPr>
    </w:p>
    <w:tbl>
      <w:tblPr>
        <w:tblStyle w:val="TableGrid"/>
        <w:tblW w:w="6441" w:type="dxa"/>
        <w:jc w:val="center"/>
        <w:tblLayout w:type="fixed"/>
        <w:tblLook w:val="04A0" w:firstRow="1" w:lastRow="0" w:firstColumn="1" w:lastColumn="0" w:noHBand="0" w:noVBand="1"/>
      </w:tblPr>
      <w:tblGrid>
        <w:gridCol w:w="5332"/>
        <w:gridCol w:w="1109"/>
      </w:tblGrid>
      <w:tr w:rsidR="00252D6B" w:rsidRPr="00BB6119" w14:paraId="4C5FF646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67156D10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84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</w:t>
            </w:r>
            <w:r w:rsidR="00252D6B" w:rsidRPr="00BB6119">
              <w:rPr>
                <w:sz w:val="18"/>
                <w:szCs w:val="18"/>
                <w:lang w:val="es-CL"/>
              </w:rPr>
              <w:t>Tendrás un buen promedio de notas de Enseñanza Media</w:t>
            </w:r>
            <w:r w:rsidR="009A6916" w:rsidRPr="00BB6119">
              <w:rPr>
                <w:sz w:val="18"/>
                <w:szCs w:val="18"/>
                <w:lang w:val="es-CL"/>
              </w:rPr>
              <w:t xml:space="preserve"> (NEM)</w:t>
            </w:r>
            <w:r w:rsidR="00252D6B" w:rsidRPr="00BB6119">
              <w:rPr>
                <w:sz w:val="18"/>
                <w:szCs w:val="18"/>
                <w:lang w:val="es-CL"/>
              </w:rPr>
              <w:t xml:space="preserve">? </w:t>
            </w:r>
          </w:p>
        </w:tc>
        <w:tc>
          <w:tcPr>
            <w:tcW w:w="1109" w:type="dxa"/>
            <w:vAlign w:val="center"/>
          </w:tcPr>
          <w:p w14:paraId="3C05FA4B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2BBF1CB8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1877ABE8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</w:t>
            </w:r>
            <w:r w:rsidR="00252D6B" w:rsidRPr="00BB6119">
              <w:rPr>
                <w:sz w:val="18"/>
                <w:szCs w:val="18"/>
                <w:lang w:val="es-CL"/>
              </w:rPr>
              <w:t>Te va a ir bien en la PSU?</w:t>
            </w:r>
          </w:p>
        </w:tc>
        <w:tc>
          <w:tcPr>
            <w:tcW w:w="1109" w:type="dxa"/>
            <w:vAlign w:val="center"/>
          </w:tcPr>
          <w:p w14:paraId="420A99E7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4D44C694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5DBD849A" w14:textId="4E2739B0" w:rsidR="00252D6B" w:rsidRPr="00BB6119" w:rsidRDefault="004449F5" w:rsidP="00505722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</w:t>
            </w:r>
            <w:r w:rsidR="0040190E" w:rsidRPr="00BB6119">
              <w:rPr>
                <w:sz w:val="18"/>
                <w:szCs w:val="18"/>
                <w:lang w:val="es-CL"/>
              </w:rPr>
              <w:t>A</w:t>
            </w:r>
            <w:r w:rsidR="00252D6B" w:rsidRPr="00BB6119">
              <w:rPr>
                <w:sz w:val="18"/>
                <w:szCs w:val="18"/>
                <w:lang w:val="es-CL"/>
              </w:rPr>
              <w:t xml:space="preserve">l término de la enseñanza media </w:t>
            </w:r>
            <w:r w:rsidR="00505722">
              <w:rPr>
                <w:sz w:val="18"/>
                <w:szCs w:val="18"/>
                <w:lang w:val="es-CL"/>
              </w:rPr>
              <w:t xml:space="preserve">podrás </w:t>
            </w:r>
            <w:r w:rsidR="00252D6B" w:rsidRPr="00BB6119">
              <w:rPr>
                <w:sz w:val="18"/>
                <w:szCs w:val="18"/>
                <w:lang w:val="es-CL"/>
              </w:rPr>
              <w:t>seguir estudiando?</w:t>
            </w:r>
          </w:p>
        </w:tc>
        <w:tc>
          <w:tcPr>
            <w:tcW w:w="1109" w:type="dxa"/>
            <w:vAlign w:val="center"/>
          </w:tcPr>
          <w:p w14:paraId="4A94E5E8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4CE6C817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6282F8AD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84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</w:t>
            </w:r>
            <w:r w:rsidR="00252D6B" w:rsidRPr="00BB6119">
              <w:rPr>
                <w:sz w:val="18"/>
                <w:szCs w:val="18"/>
                <w:lang w:val="es-CL"/>
              </w:rPr>
              <w:t xml:space="preserve">Tu colegio te </w:t>
            </w:r>
            <w:r w:rsidR="0040190E" w:rsidRPr="00BB6119">
              <w:rPr>
                <w:sz w:val="18"/>
                <w:szCs w:val="18"/>
                <w:lang w:val="es-CL"/>
              </w:rPr>
              <w:t>preparará</w:t>
            </w:r>
            <w:r w:rsidR="00252D6B" w:rsidRPr="00BB6119">
              <w:rPr>
                <w:sz w:val="18"/>
                <w:szCs w:val="18"/>
                <w:lang w:val="es-CL"/>
              </w:rPr>
              <w:t xml:space="preserve"> bien para poder continuar tus estudios?</w:t>
            </w:r>
          </w:p>
        </w:tc>
        <w:tc>
          <w:tcPr>
            <w:tcW w:w="1109" w:type="dxa"/>
            <w:vAlign w:val="center"/>
          </w:tcPr>
          <w:p w14:paraId="558AE7AD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1FB1E0AB" w14:textId="77777777" w:rsidTr="00252D6B">
        <w:trPr>
          <w:trHeight w:val="440"/>
          <w:jc w:val="center"/>
        </w:trPr>
        <w:tc>
          <w:tcPr>
            <w:tcW w:w="5332" w:type="dxa"/>
            <w:vAlign w:val="center"/>
          </w:tcPr>
          <w:p w14:paraId="4C96F7F1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</w:t>
            </w:r>
            <w:r w:rsidR="0040190E" w:rsidRPr="00BB6119">
              <w:rPr>
                <w:sz w:val="18"/>
                <w:szCs w:val="18"/>
                <w:lang w:val="es-CL"/>
              </w:rPr>
              <w:t xml:space="preserve">Estarás </w:t>
            </w:r>
            <w:r w:rsidR="00252D6B" w:rsidRPr="00BB6119">
              <w:rPr>
                <w:sz w:val="18"/>
                <w:szCs w:val="18"/>
                <w:lang w:val="es-CL"/>
              </w:rPr>
              <w:t xml:space="preserve">preparado para </w:t>
            </w:r>
            <w:r w:rsidR="0040190E" w:rsidRPr="00BB6119">
              <w:rPr>
                <w:sz w:val="18"/>
                <w:szCs w:val="18"/>
                <w:lang w:val="es-CL"/>
              </w:rPr>
              <w:t xml:space="preserve">enfrentar </w:t>
            </w:r>
            <w:r w:rsidR="00252D6B" w:rsidRPr="00BB6119">
              <w:rPr>
                <w:sz w:val="18"/>
                <w:szCs w:val="18"/>
                <w:lang w:val="es-CL"/>
              </w:rPr>
              <w:t>la educación superior?</w:t>
            </w:r>
          </w:p>
        </w:tc>
        <w:tc>
          <w:tcPr>
            <w:tcW w:w="1109" w:type="dxa"/>
            <w:vAlign w:val="center"/>
          </w:tcPr>
          <w:p w14:paraId="56B2AD5E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BE3182" w:rsidRPr="00BB6119" w14:paraId="7065D09D" w14:textId="77777777" w:rsidTr="00EB1CE2">
        <w:trPr>
          <w:trHeight w:val="439"/>
          <w:jc w:val="center"/>
        </w:trPr>
        <w:tc>
          <w:tcPr>
            <w:tcW w:w="5332" w:type="dxa"/>
            <w:vAlign w:val="center"/>
          </w:tcPr>
          <w:p w14:paraId="0604BAB8" w14:textId="77777777" w:rsidR="00BE3182" w:rsidRPr="00BB6119" w:rsidRDefault="00BE3182" w:rsidP="00EB1CE2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 xml:space="preserve">¿Si te esfuerzas serás capaz de ingresar a la educación superior? </w:t>
            </w:r>
          </w:p>
        </w:tc>
        <w:tc>
          <w:tcPr>
            <w:tcW w:w="1109" w:type="dxa"/>
            <w:vAlign w:val="center"/>
          </w:tcPr>
          <w:p w14:paraId="7E7BD9F7" w14:textId="77777777" w:rsidR="00BE3182" w:rsidRPr="00BB6119" w:rsidRDefault="00BE3182" w:rsidP="00EB1CE2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2C8E49A2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0D0108DB" w14:textId="77777777" w:rsidR="00252D6B" w:rsidRPr="00BB6119" w:rsidRDefault="009A6916" w:rsidP="009A6916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¿Lograrás estudiar la carrera que más te guste?</w:t>
            </w:r>
          </w:p>
        </w:tc>
        <w:tc>
          <w:tcPr>
            <w:tcW w:w="1109" w:type="dxa"/>
            <w:vAlign w:val="center"/>
          </w:tcPr>
          <w:p w14:paraId="7BBD69BC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1360C198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69AB9AE6" w14:textId="77777777" w:rsidR="00252D6B" w:rsidRPr="00BB6119" w:rsidRDefault="009A6916" w:rsidP="009A6916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¿Sacarás buenas notas en la educación superior?</w:t>
            </w:r>
          </w:p>
        </w:tc>
        <w:tc>
          <w:tcPr>
            <w:tcW w:w="1109" w:type="dxa"/>
            <w:vAlign w:val="center"/>
          </w:tcPr>
          <w:p w14:paraId="77625B98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03011D3D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01EFA2F0" w14:textId="77777777" w:rsidR="00252D6B" w:rsidRPr="00BB6119" w:rsidRDefault="009A6916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¿Si accedes a la educación superior, terminarás tus estudios en los años que dura la carrera o menos?</w:t>
            </w:r>
          </w:p>
        </w:tc>
        <w:tc>
          <w:tcPr>
            <w:tcW w:w="1109" w:type="dxa"/>
            <w:vAlign w:val="center"/>
          </w:tcPr>
          <w:p w14:paraId="614A85EF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12EA6433" w14:textId="77777777" w:rsidTr="00252D6B">
        <w:trPr>
          <w:trHeight w:val="440"/>
          <w:jc w:val="center"/>
        </w:trPr>
        <w:tc>
          <w:tcPr>
            <w:tcW w:w="5332" w:type="dxa"/>
            <w:vAlign w:val="center"/>
          </w:tcPr>
          <w:p w14:paraId="5CCB577E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</w:t>
            </w:r>
            <w:r w:rsidR="00252D6B" w:rsidRPr="00BB6119">
              <w:rPr>
                <w:sz w:val="18"/>
                <w:szCs w:val="18"/>
                <w:lang w:val="es-CL"/>
              </w:rPr>
              <w:t>Entrarás a estudiar a una institución de educación superior de calidad?</w:t>
            </w:r>
          </w:p>
        </w:tc>
        <w:tc>
          <w:tcPr>
            <w:tcW w:w="1109" w:type="dxa"/>
            <w:vAlign w:val="center"/>
          </w:tcPr>
          <w:p w14:paraId="7FE86EAA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02BB3F5B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4512B67E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szCs w:val="18"/>
                <w:lang w:val="es-CL"/>
              </w:rPr>
            </w:pPr>
            <w:r w:rsidRPr="00BB6119">
              <w:rPr>
                <w:sz w:val="18"/>
                <w:szCs w:val="18"/>
                <w:lang w:val="es-CL"/>
              </w:rPr>
              <w:t>¿</w:t>
            </w:r>
            <w:r w:rsidR="00252D6B" w:rsidRPr="00BB6119">
              <w:rPr>
                <w:sz w:val="18"/>
                <w:szCs w:val="18"/>
                <w:lang w:val="es-CL"/>
              </w:rPr>
              <w:t xml:space="preserve">Si ingresas a la educación superior </w:t>
            </w:r>
            <w:r w:rsidR="0040190E" w:rsidRPr="00BB6119">
              <w:rPr>
                <w:sz w:val="18"/>
                <w:szCs w:val="18"/>
                <w:lang w:val="es-CL"/>
              </w:rPr>
              <w:t xml:space="preserve">te </w:t>
            </w:r>
            <w:r w:rsidR="00252D6B" w:rsidRPr="00BB6119">
              <w:rPr>
                <w:sz w:val="18"/>
                <w:szCs w:val="18"/>
                <w:lang w:val="es-CL"/>
              </w:rPr>
              <w:t>integrar</w:t>
            </w:r>
            <w:r w:rsidR="0040190E" w:rsidRPr="00BB6119">
              <w:rPr>
                <w:sz w:val="18"/>
                <w:szCs w:val="18"/>
                <w:lang w:val="es-CL"/>
              </w:rPr>
              <w:t>ás</w:t>
            </w:r>
            <w:r w:rsidR="00252D6B" w:rsidRPr="00BB6119">
              <w:rPr>
                <w:sz w:val="18"/>
                <w:szCs w:val="18"/>
                <w:lang w:val="es-CL"/>
              </w:rPr>
              <w:t xml:space="preserve"> bien con tus compañeros de carrera?</w:t>
            </w:r>
          </w:p>
        </w:tc>
        <w:tc>
          <w:tcPr>
            <w:tcW w:w="1109" w:type="dxa"/>
            <w:vAlign w:val="center"/>
          </w:tcPr>
          <w:p w14:paraId="79EFE1ED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1AFAE5E8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15038278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</w:t>
            </w:r>
            <w:r w:rsidR="0040190E" w:rsidRPr="00BB6119">
              <w:rPr>
                <w:sz w:val="18"/>
                <w:lang w:val="es-CL"/>
              </w:rPr>
              <w:t>L</w:t>
            </w:r>
            <w:r w:rsidR="00252D6B" w:rsidRPr="00BB6119">
              <w:rPr>
                <w:sz w:val="18"/>
                <w:lang w:val="es-CL"/>
              </w:rPr>
              <w:t xml:space="preserve">ograrás las metas que te propongas? </w:t>
            </w:r>
          </w:p>
        </w:tc>
        <w:tc>
          <w:tcPr>
            <w:tcW w:w="1109" w:type="dxa"/>
            <w:vAlign w:val="center"/>
          </w:tcPr>
          <w:p w14:paraId="42B0FD86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2D4E8021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2652C229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</w:t>
            </w:r>
            <w:r w:rsidR="00252D6B" w:rsidRPr="00BB6119">
              <w:rPr>
                <w:sz w:val="18"/>
                <w:lang w:val="es-CL"/>
              </w:rPr>
              <w:t>Vas a poder resolver los problemas que se te presenten en el futuro?</w:t>
            </w:r>
          </w:p>
        </w:tc>
        <w:tc>
          <w:tcPr>
            <w:tcW w:w="1109" w:type="dxa"/>
            <w:vAlign w:val="center"/>
          </w:tcPr>
          <w:p w14:paraId="4FEF604E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611741E3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37964C21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</w:t>
            </w:r>
            <w:r w:rsidR="00252D6B" w:rsidRPr="00BB6119">
              <w:rPr>
                <w:sz w:val="18"/>
                <w:lang w:val="es-CL"/>
              </w:rPr>
              <w:t>Te va a ir bien en la vida?</w:t>
            </w:r>
          </w:p>
        </w:tc>
        <w:tc>
          <w:tcPr>
            <w:tcW w:w="1109" w:type="dxa"/>
            <w:vAlign w:val="center"/>
          </w:tcPr>
          <w:p w14:paraId="1BF3552C" w14:textId="77777777" w:rsidR="00252D6B" w:rsidRPr="00BB6119" w:rsidRDefault="00252D6B" w:rsidP="000279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32E0E3E6" w14:textId="77777777" w:rsidTr="00252D6B">
        <w:trPr>
          <w:trHeight w:val="440"/>
          <w:jc w:val="center"/>
        </w:trPr>
        <w:tc>
          <w:tcPr>
            <w:tcW w:w="5332" w:type="dxa"/>
            <w:vAlign w:val="center"/>
          </w:tcPr>
          <w:p w14:paraId="5447978D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</w:t>
            </w:r>
            <w:r w:rsidR="00252D6B" w:rsidRPr="00BB6119">
              <w:rPr>
                <w:sz w:val="18"/>
                <w:lang w:val="es-CL"/>
              </w:rPr>
              <w:t>Vas a darle a tus hijos mejores oportunidades de las que tú has tenido?</w:t>
            </w:r>
          </w:p>
        </w:tc>
        <w:tc>
          <w:tcPr>
            <w:tcW w:w="1109" w:type="dxa"/>
            <w:vAlign w:val="center"/>
          </w:tcPr>
          <w:p w14:paraId="598DE040" w14:textId="77777777" w:rsidR="00252D6B" w:rsidRPr="00BB6119" w:rsidRDefault="00252D6B" w:rsidP="00FB27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1DB2EBF2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7893B090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</w:t>
            </w:r>
            <w:r w:rsidR="00252D6B" w:rsidRPr="00BB6119">
              <w:rPr>
                <w:sz w:val="18"/>
                <w:lang w:val="es-CL"/>
              </w:rPr>
              <w:t>Cuando seas adulto tendrás un trabajo donde te paguen bien?</w:t>
            </w:r>
          </w:p>
        </w:tc>
        <w:tc>
          <w:tcPr>
            <w:tcW w:w="1109" w:type="dxa"/>
            <w:vAlign w:val="center"/>
          </w:tcPr>
          <w:p w14:paraId="54E9857D" w14:textId="77777777" w:rsidR="00252D6B" w:rsidRPr="00BB6119" w:rsidRDefault="00252D6B" w:rsidP="00FB27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6FF58A55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74126D17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</w:t>
            </w:r>
            <w:r w:rsidR="00252D6B" w:rsidRPr="00BB6119">
              <w:rPr>
                <w:sz w:val="18"/>
                <w:lang w:val="es-CL"/>
              </w:rPr>
              <w:t>En el futuro tendrás un trabajo que te permita vivir sin problemas económicos?</w:t>
            </w:r>
          </w:p>
        </w:tc>
        <w:tc>
          <w:tcPr>
            <w:tcW w:w="1109" w:type="dxa"/>
            <w:vAlign w:val="center"/>
          </w:tcPr>
          <w:p w14:paraId="01F004D1" w14:textId="77777777" w:rsidR="00252D6B" w:rsidRPr="00BB6119" w:rsidRDefault="00252D6B" w:rsidP="00FB27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505722" w:rsidRPr="00BB6119" w14:paraId="1D8A389B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39C8D8DD" w14:textId="77777777" w:rsidR="00505722" w:rsidRPr="00BB6119" w:rsidRDefault="00505722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¿Encontrarás trabajo en el futuro?</w:t>
            </w:r>
          </w:p>
        </w:tc>
        <w:tc>
          <w:tcPr>
            <w:tcW w:w="1109" w:type="dxa"/>
            <w:vAlign w:val="center"/>
          </w:tcPr>
          <w:p w14:paraId="69347C1C" w14:textId="77777777" w:rsidR="00505722" w:rsidRPr="00BB6119" w:rsidRDefault="00505722" w:rsidP="00FB27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55C753DC" w14:textId="77777777" w:rsidTr="00252D6B">
        <w:trPr>
          <w:trHeight w:val="439"/>
          <w:jc w:val="center"/>
        </w:trPr>
        <w:tc>
          <w:tcPr>
            <w:tcW w:w="5332" w:type="dxa"/>
            <w:vAlign w:val="center"/>
          </w:tcPr>
          <w:p w14:paraId="5AAA6481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</w:t>
            </w:r>
            <w:r w:rsidR="0040190E" w:rsidRPr="00BB6119">
              <w:rPr>
                <w:sz w:val="18"/>
                <w:lang w:val="es-CL"/>
              </w:rPr>
              <w:t>Encontrarás</w:t>
            </w:r>
            <w:r w:rsidR="00252D6B" w:rsidRPr="00BB6119">
              <w:rPr>
                <w:sz w:val="18"/>
                <w:lang w:val="es-CL"/>
              </w:rPr>
              <w:t xml:space="preserve"> un trabajo que realmente te guste?</w:t>
            </w:r>
          </w:p>
        </w:tc>
        <w:tc>
          <w:tcPr>
            <w:tcW w:w="1109" w:type="dxa"/>
            <w:vAlign w:val="center"/>
          </w:tcPr>
          <w:p w14:paraId="55DE8CAB" w14:textId="77777777" w:rsidR="00252D6B" w:rsidRPr="00BB6119" w:rsidRDefault="00252D6B" w:rsidP="00FB27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  <w:tr w:rsidR="00252D6B" w:rsidRPr="00BB6119" w14:paraId="43A353BA" w14:textId="77777777" w:rsidTr="00252D6B">
        <w:trPr>
          <w:trHeight w:val="440"/>
          <w:jc w:val="center"/>
        </w:trPr>
        <w:tc>
          <w:tcPr>
            <w:tcW w:w="5332" w:type="dxa"/>
            <w:vAlign w:val="center"/>
          </w:tcPr>
          <w:p w14:paraId="5AE913A9" w14:textId="77777777" w:rsidR="00252D6B" w:rsidRPr="00BB6119" w:rsidRDefault="004449F5" w:rsidP="0040190E">
            <w:pPr>
              <w:pStyle w:val="ListParagraph"/>
              <w:numPr>
                <w:ilvl w:val="0"/>
                <w:numId w:val="41"/>
              </w:numPr>
              <w:ind w:left="171" w:hanging="266"/>
              <w:contextualSpacing/>
              <w:rPr>
                <w:sz w:val="18"/>
                <w:lang w:val="es-CL"/>
              </w:rPr>
            </w:pPr>
            <w:r w:rsidRPr="00BB6119">
              <w:rPr>
                <w:sz w:val="18"/>
                <w:lang w:val="es-CL"/>
              </w:rPr>
              <w:t>¿</w:t>
            </w:r>
            <w:r w:rsidR="00252D6B" w:rsidRPr="00BB6119">
              <w:rPr>
                <w:sz w:val="18"/>
                <w:lang w:val="es-CL"/>
              </w:rPr>
              <w:t>Tu trabajo futuro te permitirá sentirte orgulloso de ti mismo?</w:t>
            </w:r>
          </w:p>
        </w:tc>
        <w:tc>
          <w:tcPr>
            <w:tcW w:w="1109" w:type="dxa"/>
            <w:vAlign w:val="center"/>
          </w:tcPr>
          <w:p w14:paraId="3AA41416" w14:textId="77777777" w:rsidR="00252D6B" w:rsidRPr="00BB6119" w:rsidRDefault="00252D6B" w:rsidP="00FB272B">
            <w:pPr>
              <w:jc w:val="center"/>
              <w:rPr>
                <w:rFonts w:eastAsia="Arial Unicode MS"/>
                <w:sz w:val="18"/>
                <w:szCs w:val="18"/>
              </w:rPr>
            </w:pPr>
          </w:p>
        </w:tc>
      </w:tr>
    </w:tbl>
    <w:p w14:paraId="121FFA7C" w14:textId="77777777" w:rsidR="008977A1" w:rsidRDefault="008977A1" w:rsidP="008977A1">
      <w:pPr>
        <w:spacing w:line="240" w:lineRule="auto"/>
        <w:jc w:val="both"/>
      </w:pPr>
    </w:p>
    <w:p w14:paraId="517DFB77" w14:textId="77777777" w:rsidR="006A7439" w:rsidRDefault="006A7439" w:rsidP="008977A1">
      <w:pPr>
        <w:spacing w:line="240" w:lineRule="auto"/>
        <w:jc w:val="both"/>
      </w:pPr>
    </w:p>
    <w:p w14:paraId="6924D47A" w14:textId="77777777" w:rsidR="006A7439" w:rsidRDefault="006A7439" w:rsidP="008977A1">
      <w:pPr>
        <w:spacing w:line="240" w:lineRule="auto"/>
        <w:jc w:val="both"/>
      </w:pPr>
    </w:p>
    <w:p w14:paraId="44F83AC4" w14:textId="77777777" w:rsidR="006A7439" w:rsidRDefault="006A7439" w:rsidP="008977A1">
      <w:pPr>
        <w:spacing w:line="240" w:lineRule="auto"/>
        <w:jc w:val="both"/>
      </w:pPr>
    </w:p>
    <w:p w14:paraId="01F34102" w14:textId="77777777" w:rsidR="006A7439" w:rsidRPr="00BB6119" w:rsidRDefault="006A7439" w:rsidP="008977A1">
      <w:pPr>
        <w:spacing w:line="240" w:lineRule="auto"/>
        <w:jc w:val="both"/>
      </w:pPr>
    </w:p>
    <w:p w14:paraId="72A57B74" w14:textId="40334FC3" w:rsidR="006A7439" w:rsidRPr="006A7439" w:rsidRDefault="00686BF8" w:rsidP="006A7439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Theme="minorHAnsi" w:hAnsiTheme="minorHAnsi" w:cs="Times New Roman"/>
          <w:sz w:val="20"/>
          <w:szCs w:val="20"/>
          <w:lang w:val="es-CL"/>
        </w:rPr>
      </w:pPr>
      <w:r w:rsidRPr="00BB6119">
        <w:rPr>
          <w:rFonts w:asciiTheme="minorHAnsi" w:hAnsiTheme="minorHAnsi" w:cs="Times New Roman"/>
          <w:sz w:val="20"/>
          <w:szCs w:val="20"/>
          <w:lang w:val="es-CL"/>
        </w:rPr>
        <w:lastRenderedPageBreak/>
        <w:t>Pensando en el futuro, ¿</w:t>
      </w:r>
      <w:r w:rsidR="00505722">
        <w:rPr>
          <w:rFonts w:asciiTheme="minorHAnsi" w:hAnsiTheme="minorHAnsi" w:cs="Times New Roman"/>
          <w:sz w:val="20"/>
          <w:szCs w:val="20"/>
          <w:lang w:val="es-CL"/>
        </w:rPr>
        <w:t xml:space="preserve">cómo </w:t>
      </w:r>
      <w:r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crees que </w:t>
      </w:r>
      <w:r w:rsidR="00505722">
        <w:rPr>
          <w:rFonts w:asciiTheme="minorHAnsi" w:hAnsiTheme="minorHAnsi" w:cs="Times New Roman"/>
          <w:sz w:val="20"/>
          <w:szCs w:val="20"/>
          <w:lang w:val="es-CL"/>
        </w:rPr>
        <w:t xml:space="preserve">será el </w:t>
      </w:r>
      <w:r w:rsidR="00505722">
        <w:rPr>
          <w:rFonts w:asciiTheme="minorHAnsi" w:hAnsiTheme="minorHAnsi" w:cs="Times New Roman"/>
          <w:b/>
          <w:sz w:val="20"/>
          <w:szCs w:val="20"/>
          <w:lang w:val="es-CL"/>
        </w:rPr>
        <w:t>Promedio de Notas de Enseñanza Media (NEM)</w:t>
      </w:r>
      <w:r w:rsidR="00505722">
        <w:rPr>
          <w:rFonts w:asciiTheme="minorHAnsi" w:hAnsiTheme="minorHAnsi" w:cs="Times New Roman"/>
          <w:sz w:val="20"/>
          <w:szCs w:val="20"/>
          <w:lang w:val="es-CL"/>
        </w:rPr>
        <w:t xml:space="preserve"> de </w:t>
      </w:r>
      <w:r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los alumnos de tu curso </w:t>
      </w:r>
      <w:r w:rsidR="00505722">
        <w:rPr>
          <w:rFonts w:asciiTheme="minorHAnsi" w:hAnsiTheme="minorHAnsi" w:cs="Times New Roman"/>
          <w:sz w:val="20"/>
          <w:szCs w:val="20"/>
          <w:lang w:val="es-CL"/>
        </w:rPr>
        <w:t xml:space="preserve">en comparación al </w:t>
      </w:r>
      <w:r w:rsidR="00931F0D">
        <w:rPr>
          <w:rFonts w:asciiTheme="minorHAnsi" w:hAnsiTheme="minorHAnsi" w:cs="Times New Roman"/>
          <w:sz w:val="20"/>
          <w:szCs w:val="20"/>
          <w:lang w:val="es-CL"/>
        </w:rPr>
        <w:t xml:space="preserve">promedio </w:t>
      </w:r>
      <w:r w:rsidR="00505722">
        <w:rPr>
          <w:rFonts w:asciiTheme="minorHAnsi" w:hAnsiTheme="minorHAnsi" w:cs="Times New Roman"/>
          <w:sz w:val="20"/>
          <w:szCs w:val="20"/>
          <w:lang w:val="es-CL"/>
        </w:rPr>
        <w:t xml:space="preserve">de los alumnos de </w:t>
      </w:r>
      <w:r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los otros cuartos medios </w:t>
      </w:r>
      <w:r w:rsidR="00505722">
        <w:rPr>
          <w:rFonts w:asciiTheme="minorHAnsi" w:hAnsiTheme="minorHAnsi" w:cs="Times New Roman"/>
          <w:sz w:val="20"/>
          <w:szCs w:val="20"/>
          <w:lang w:val="es-CL"/>
        </w:rPr>
        <w:t>de</w:t>
      </w:r>
      <w:r w:rsidR="00505722" w:rsidRPr="00BB6119">
        <w:rPr>
          <w:rFonts w:asciiTheme="minorHAnsi" w:hAnsiTheme="minorHAnsi" w:cs="Times New Roman"/>
          <w:sz w:val="20"/>
          <w:szCs w:val="20"/>
          <w:lang w:val="es-CL"/>
        </w:rPr>
        <w:t xml:space="preserve"> </w:t>
      </w:r>
      <w:r w:rsidRPr="00BB6119">
        <w:rPr>
          <w:rFonts w:asciiTheme="minorHAnsi" w:hAnsiTheme="minorHAnsi" w:cs="Times New Roman"/>
          <w:sz w:val="20"/>
          <w:szCs w:val="20"/>
          <w:lang w:val="es-CL"/>
        </w:rPr>
        <w:t>tu colegio al final de la educación media? (</w:t>
      </w:r>
      <w:r w:rsidRPr="00BB6119">
        <w:rPr>
          <w:rFonts w:asciiTheme="minorHAnsi" w:hAnsiTheme="minorHAnsi" w:cs="Times New Roman"/>
          <w:b/>
          <w:sz w:val="20"/>
          <w:szCs w:val="20"/>
          <w:lang w:val="es-CL"/>
        </w:rPr>
        <w:t xml:space="preserve">MARCA </w:t>
      </w:r>
      <w:r w:rsidR="00E70E59">
        <w:rPr>
          <w:rFonts w:asciiTheme="minorHAnsi" w:hAnsiTheme="minorHAnsi" w:cs="Times New Roman"/>
          <w:b/>
          <w:sz w:val="20"/>
          <w:szCs w:val="20"/>
          <w:lang w:val="es-CL"/>
        </w:rPr>
        <w:t>SOLO</w:t>
      </w:r>
      <w:r w:rsidRPr="00BB6119">
        <w:rPr>
          <w:rFonts w:asciiTheme="minorHAnsi" w:hAnsiTheme="minorHAnsi" w:cs="Times New Roman"/>
          <w:b/>
          <w:sz w:val="20"/>
          <w:szCs w:val="20"/>
          <w:lang w:val="es-CL"/>
        </w:rPr>
        <w:t xml:space="preserve"> UNA ALTERNATIVA)</w:t>
      </w:r>
    </w:p>
    <w:tbl>
      <w:tblPr>
        <w:tblpPr w:leftFromText="180" w:rightFromText="180" w:vertAnchor="text" w:horzAnchor="page" w:tblpX="3811" w:tblpY="125"/>
        <w:tblW w:w="467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4107"/>
      </w:tblGrid>
      <w:tr w:rsidR="00686BF8" w:rsidRPr="007074DA" w14:paraId="388A399D" w14:textId="77777777" w:rsidTr="0093270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2014C" w14:textId="77777777" w:rsidR="00686BF8" w:rsidRPr="007074DA" w:rsidRDefault="00686BF8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1</w:t>
            </w:r>
          </w:p>
        </w:tc>
        <w:tc>
          <w:tcPr>
            <w:tcW w:w="41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8C2E8" w14:textId="77777777" w:rsidR="00686BF8" w:rsidRPr="007074DA" w:rsidRDefault="009A6916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Muy superior al de</w:t>
            </w:r>
            <w:r w:rsidR="00686BF8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los otros cuartos</w:t>
            </w:r>
          </w:p>
        </w:tc>
      </w:tr>
      <w:tr w:rsidR="00686BF8" w:rsidRPr="007074DA" w14:paraId="4811CAA0" w14:textId="77777777" w:rsidTr="0093270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11547" w14:textId="77777777" w:rsidR="00686BF8" w:rsidRPr="007074DA" w:rsidRDefault="00686BF8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2</w:t>
            </w:r>
          </w:p>
        </w:tc>
        <w:tc>
          <w:tcPr>
            <w:tcW w:w="41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A0515" w14:textId="77777777" w:rsidR="00686BF8" w:rsidRPr="007074DA" w:rsidRDefault="009A6916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Superior al de</w:t>
            </w:r>
            <w:r w:rsidR="00686BF8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los otros cuartos </w:t>
            </w:r>
          </w:p>
        </w:tc>
      </w:tr>
      <w:tr w:rsidR="00686BF8" w:rsidRPr="007074DA" w14:paraId="1B0B9E35" w14:textId="77777777" w:rsidTr="00932703">
        <w:trPr>
          <w:trHeight w:hRule="exact" w:val="361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7275A" w14:textId="77777777" w:rsidR="00686BF8" w:rsidRPr="007074DA" w:rsidRDefault="00686BF8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3</w:t>
            </w:r>
          </w:p>
        </w:tc>
        <w:tc>
          <w:tcPr>
            <w:tcW w:w="41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D8F9F" w14:textId="77777777" w:rsidR="00686BF8" w:rsidRPr="007074DA" w:rsidRDefault="009A6916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Igual al de</w:t>
            </w:r>
            <w:r w:rsidR="00686BF8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los otros cuartos</w:t>
            </w:r>
          </w:p>
        </w:tc>
      </w:tr>
      <w:tr w:rsidR="00686BF8" w:rsidRPr="007074DA" w14:paraId="2043A81F" w14:textId="77777777" w:rsidTr="0093270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109C2" w14:textId="77777777" w:rsidR="00686BF8" w:rsidRPr="007074DA" w:rsidRDefault="00686BF8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4</w:t>
            </w:r>
          </w:p>
        </w:tc>
        <w:tc>
          <w:tcPr>
            <w:tcW w:w="41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01B4A" w14:textId="77777777" w:rsidR="00686BF8" w:rsidRPr="007074DA" w:rsidRDefault="009A6916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Inferior al de</w:t>
            </w:r>
            <w:r w:rsidR="00686BF8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los otros cuartos</w:t>
            </w:r>
          </w:p>
        </w:tc>
      </w:tr>
      <w:tr w:rsidR="00686BF8" w:rsidRPr="007074DA" w14:paraId="07DCD259" w14:textId="77777777" w:rsidTr="00932703">
        <w:trPr>
          <w:trHeight w:hRule="exact" w:val="319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5769D" w14:textId="77777777" w:rsidR="00686BF8" w:rsidRPr="007074DA" w:rsidRDefault="00686BF8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5</w:t>
            </w:r>
          </w:p>
        </w:tc>
        <w:tc>
          <w:tcPr>
            <w:tcW w:w="41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45E92" w14:textId="29BE88DD" w:rsidR="00686BF8" w:rsidRPr="007074DA" w:rsidRDefault="00906E49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Muy </w:t>
            </w:r>
            <w:r w:rsidR="006B2BBE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inferior</w:t>
            </w: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</w:t>
            </w:r>
            <w:r w:rsidR="009A6916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al de </w:t>
            </w:r>
            <w:r w:rsidR="00686BF8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los otros cuartos</w:t>
            </w:r>
          </w:p>
        </w:tc>
      </w:tr>
      <w:tr w:rsidR="007B155B" w:rsidRPr="00BB6119" w14:paraId="72CBA0A8" w14:textId="77777777" w:rsidTr="00932703">
        <w:trPr>
          <w:trHeight w:hRule="exact" w:val="497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E4280" w14:textId="0D95629A" w:rsidR="007B155B" w:rsidRPr="007074DA" w:rsidRDefault="005D056D" w:rsidP="00EB48AE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99</w:t>
            </w:r>
          </w:p>
        </w:tc>
        <w:tc>
          <w:tcPr>
            <w:tcW w:w="41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9FBBF" w14:textId="36F45908" w:rsidR="007B155B" w:rsidRPr="00BB6119" w:rsidRDefault="00931F0D" w:rsidP="00931F0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No puedo comparar porque hay </w:t>
            </w:r>
            <w:r w:rsidR="007B155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un solo cuarto medio en el colegio</w:t>
            </w:r>
          </w:p>
        </w:tc>
      </w:tr>
    </w:tbl>
    <w:p w14:paraId="08DF37CF" w14:textId="77777777" w:rsidR="00686BF8" w:rsidRPr="00BB6119" w:rsidRDefault="00686BF8" w:rsidP="00686BF8">
      <w:pPr>
        <w:spacing w:line="240" w:lineRule="auto"/>
        <w:jc w:val="both"/>
        <w:rPr>
          <w:rFonts w:asciiTheme="minorHAnsi" w:hAnsiTheme="minorHAnsi" w:cs="Times New Roman"/>
          <w:sz w:val="20"/>
          <w:szCs w:val="20"/>
        </w:rPr>
      </w:pPr>
    </w:p>
    <w:p w14:paraId="766CAD87" w14:textId="77777777" w:rsidR="00686BF8" w:rsidRPr="00BB6119" w:rsidRDefault="00686BF8" w:rsidP="00686BF8">
      <w:pPr>
        <w:spacing w:line="240" w:lineRule="auto"/>
        <w:jc w:val="both"/>
        <w:rPr>
          <w:rFonts w:asciiTheme="minorHAnsi" w:hAnsiTheme="minorHAnsi" w:cs="Times New Roman"/>
          <w:sz w:val="20"/>
          <w:szCs w:val="20"/>
        </w:rPr>
      </w:pPr>
    </w:p>
    <w:p w14:paraId="424A1020" w14:textId="77777777" w:rsidR="00874340" w:rsidRPr="00BB6119" w:rsidRDefault="00874340" w:rsidP="00686BF8">
      <w:pPr>
        <w:spacing w:line="240" w:lineRule="auto"/>
        <w:jc w:val="both"/>
        <w:rPr>
          <w:rFonts w:asciiTheme="minorHAnsi" w:hAnsiTheme="minorHAnsi" w:cs="Times New Roman"/>
          <w:b/>
          <w:sz w:val="20"/>
          <w:szCs w:val="20"/>
        </w:rPr>
      </w:pPr>
    </w:p>
    <w:p w14:paraId="2E596DAC" w14:textId="77777777" w:rsidR="00874340" w:rsidRPr="00BB6119" w:rsidRDefault="00874340" w:rsidP="00686BF8">
      <w:pPr>
        <w:spacing w:line="240" w:lineRule="auto"/>
        <w:jc w:val="both"/>
        <w:rPr>
          <w:rFonts w:asciiTheme="minorHAnsi" w:hAnsiTheme="minorHAnsi" w:cs="Times New Roman"/>
          <w:b/>
          <w:sz w:val="20"/>
          <w:szCs w:val="20"/>
        </w:rPr>
      </w:pPr>
    </w:p>
    <w:p w14:paraId="37D1355A" w14:textId="77777777" w:rsidR="009A6916" w:rsidRPr="00BB6119" w:rsidRDefault="009A6916" w:rsidP="00686BF8">
      <w:pPr>
        <w:spacing w:line="240" w:lineRule="auto"/>
        <w:jc w:val="both"/>
        <w:rPr>
          <w:rFonts w:asciiTheme="minorHAnsi" w:hAnsiTheme="minorHAnsi" w:cs="Times New Roman"/>
          <w:b/>
          <w:sz w:val="20"/>
          <w:szCs w:val="20"/>
        </w:rPr>
      </w:pPr>
    </w:p>
    <w:p w14:paraId="6FF89DAD" w14:textId="77777777" w:rsidR="007B155B" w:rsidRPr="00BB6119" w:rsidRDefault="007B155B" w:rsidP="001B6FCF">
      <w:pPr>
        <w:spacing w:line="240" w:lineRule="auto"/>
        <w:jc w:val="both"/>
        <w:rPr>
          <w:rFonts w:asciiTheme="minorHAnsi" w:hAnsiTheme="minorHAnsi" w:cs="Times New Roman"/>
          <w:b/>
          <w:sz w:val="20"/>
          <w:szCs w:val="20"/>
        </w:rPr>
      </w:pPr>
    </w:p>
    <w:p w14:paraId="2FC5E9D7" w14:textId="61B0E8C8" w:rsidR="00E5311D" w:rsidRPr="00BB6119" w:rsidRDefault="00E5311D" w:rsidP="00686BF8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</w:pPr>
      <w:r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Piensa en el </w:t>
      </w:r>
      <w:r w:rsidRPr="00BB6119">
        <w:rPr>
          <w:rFonts w:asciiTheme="minorHAnsi" w:eastAsia="Times New Roman" w:hAnsiTheme="minorHAnsi" w:cs="Times New Roman"/>
          <w:b/>
          <w:color w:val="222222"/>
          <w:sz w:val="20"/>
          <w:szCs w:val="20"/>
          <w:lang w:val="es-CL" w:eastAsia="en-GB"/>
        </w:rPr>
        <w:t>15%</w:t>
      </w:r>
      <w:r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 de los alumnos de cuarto medio en tu</w:t>
      </w:r>
      <w:r w:rsidR="0070464D"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 colegio</w:t>
      </w:r>
      <w:r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 con el mejor </w:t>
      </w:r>
      <w:r w:rsidRPr="00BB6119">
        <w:rPr>
          <w:rFonts w:asciiTheme="minorHAnsi" w:eastAsia="Times New Roman" w:hAnsiTheme="minorHAnsi" w:cs="Times New Roman"/>
          <w:b/>
          <w:color w:val="222222"/>
          <w:sz w:val="20"/>
          <w:szCs w:val="20"/>
          <w:lang w:val="es-CL" w:eastAsia="en-GB"/>
        </w:rPr>
        <w:t>Promedio de Notas</w:t>
      </w:r>
      <w:r w:rsidR="00040AD6" w:rsidRPr="00BB6119">
        <w:rPr>
          <w:rFonts w:asciiTheme="minorHAnsi" w:eastAsia="Times New Roman" w:hAnsiTheme="minorHAnsi" w:cs="Times New Roman"/>
          <w:b/>
          <w:color w:val="222222"/>
          <w:sz w:val="20"/>
          <w:szCs w:val="20"/>
          <w:lang w:val="es-CL" w:eastAsia="en-GB"/>
        </w:rPr>
        <w:t xml:space="preserve"> de enseñanza media</w:t>
      </w:r>
      <w:r w:rsidR="00931F0D">
        <w:rPr>
          <w:rFonts w:asciiTheme="minorHAnsi" w:eastAsia="Times New Roman" w:hAnsiTheme="minorHAnsi" w:cs="Times New Roman"/>
          <w:b/>
          <w:color w:val="222222"/>
          <w:sz w:val="20"/>
          <w:szCs w:val="20"/>
          <w:lang w:val="es-CL" w:eastAsia="en-GB"/>
        </w:rPr>
        <w:t xml:space="preserve"> (NEM)</w:t>
      </w:r>
      <w:r w:rsidR="002A5376"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, </w:t>
      </w:r>
      <w:r w:rsidR="0070464D"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¿cuál es el </w:t>
      </w:r>
      <w:r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Promedio de Notas </w:t>
      </w:r>
      <w:r w:rsidR="00931F0D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(NEM) </w:t>
      </w:r>
      <w:r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>más bajo que un alumno en tu escuela necesitaría obtener</w:t>
      </w:r>
      <w:r w:rsidR="0070464D"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 para estar en el 15% de alumnos con el mejor</w:t>
      </w:r>
      <w:r w:rsidRPr="00BB6119">
        <w:rPr>
          <w:rFonts w:asciiTheme="minorHAnsi" w:eastAsia="Times New Roman" w:hAnsiTheme="minorHAnsi" w:cs="Times New Roman"/>
          <w:color w:val="222222"/>
          <w:sz w:val="20"/>
          <w:szCs w:val="20"/>
          <w:lang w:val="es-CL" w:eastAsia="en-GB"/>
        </w:rPr>
        <w:t xml:space="preserve"> Promedio de Notas</w:t>
      </w:r>
      <w:r w:rsidRPr="00BB6119">
        <w:rPr>
          <w:rFonts w:asciiTheme="minorHAnsi" w:eastAsia="Times New Roman" w:hAnsiTheme="minorHAnsi" w:cs="Times New Roman"/>
          <w:sz w:val="20"/>
          <w:szCs w:val="20"/>
          <w:lang w:val="es-CL" w:eastAsia="en-GB"/>
        </w:rPr>
        <w:t>? </w:t>
      </w:r>
      <w:r w:rsidRPr="00BB6119">
        <w:rPr>
          <w:rFonts w:asciiTheme="minorHAnsi" w:eastAsia="Times New Roman" w:hAnsiTheme="minorHAnsi" w:cs="Times New Roman"/>
          <w:b/>
          <w:sz w:val="20"/>
          <w:szCs w:val="20"/>
          <w:lang w:val="es-CL" w:eastAsia="en-GB"/>
        </w:rPr>
        <w:t>(</w:t>
      </w:r>
      <w:r w:rsidR="00EF05A1" w:rsidRPr="00BB6119">
        <w:rPr>
          <w:rFonts w:asciiTheme="minorHAnsi" w:hAnsiTheme="minorHAnsi" w:cs="Times New Roman"/>
          <w:b/>
          <w:sz w:val="20"/>
          <w:szCs w:val="20"/>
          <w:lang w:val="es-CL"/>
        </w:rPr>
        <w:t>INTRODUCE</w:t>
      </w:r>
      <w:r w:rsidRPr="00BB6119">
        <w:rPr>
          <w:rFonts w:asciiTheme="minorHAnsi" w:hAnsiTheme="minorHAnsi" w:cs="Times New Roman"/>
          <w:b/>
          <w:sz w:val="20"/>
          <w:szCs w:val="20"/>
          <w:lang w:val="es-CL"/>
        </w:rPr>
        <w:t xml:space="preserve"> UN NÚMERO DE </w:t>
      </w:r>
      <w:r w:rsidR="00EF05A1" w:rsidRPr="00BB6119">
        <w:rPr>
          <w:rFonts w:asciiTheme="minorHAnsi" w:hAnsiTheme="minorHAnsi" w:cs="Times New Roman"/>
          <w:b/>
          <w:sz w:val="20"/>
          <w:szCs w:val="20"/>
          <w:lang w:val="es-CL"/>
        </w:rPr>
        <w:t>1.0 a 7.0</w:t>
      </w:r>
      <w:r w:rsidRPr="00BB6119">
        <w:rPr>
          <w:rFonts w:asciiTheme="minorHAnsi" w:hAnsiTheme="minorHAnsi" w:cs="Times New Roman"/>
          <w:b/>
          <w:sz w:val="20"/>
          <w:szCs w:val="20"/>
          <w:lang w:val="es-CL"/>
        </w:rPr>
        <w:t>)</w:t>
      </w:r>
    </w:p>
    <w:p w14:paraId="56A89779" w14:textId="77777777" w:rsidR="0070464D" w:rsidRPr="00BB6119" w:rsidRDefault="0070464D" w:rsidP="0070464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tbl>
      <w:tblPr>
        <w:tblStyle w:val="TableGrid"/>
        <w:tblW w:w="0" w:type="auto"/>
        <w:tblInd w:w="3138" w:type="dxa"/>
        <w:tblLook w:val="04A0" w:firstRow="1" w:lastRow="0" w:firstColumn="1" w:lastColumn="0" w:noHBand="0" w:noVBand="1"/>
      </w:tblPr>
      <w:tblGrid>
        <w:gridCol w:w="2268"/>
      </w:tblGrid>
      <w:tr w:rsidR="0070464D" w:rsidRPr="00BB6119" w14:paraId="3C6520CE" w14:textId="77777777" w:rsidTr="00886ABE">
        <w:tc>
          <w:tcPr>
            <w:tcW w:w="2268" w:type="dxa"/>
          </w:tcPr>
          <w:p w14:paraId="1CC7E9E8" w14:textId="77777777" w:rsidR="0070464D" w:rsidRPr="00BB6119" w:rsidRDefault="0070464D" w:rsidP="0070464D">
            <w:pPr>
              <w:jc w:val="both"/>
              <w:rPr>
                <w:rFonts w:ascii="Times New Roman" w:hAnsi="Times New Roman"/>
                <w:color w:val="222222"/>
                <w:sz w:val="24"/>
                <w:szCs w:val="24"/>
                <w:lang w:eastAsia="en-GB"/>
              </w:rPr>
            </w:pPr>
          </w:p>
        </w:tc>
      </w:tr>
    </w:tbl>
    <w:p w14:paraId="0EA8492B" w14:textId="77777777" w:rsidR="00831545" w:rsidRPr="00BB6119" w:rsidRDefault="00831545" w:rsidP="004D6C5B">
      <w:pPr>
        <w:pStyle w:val="NormalWeb"/>
        <w:shd w:val="clear" w:color="auto" w:fill="FFFFFF"/>
        <w:jc w:val="both"/>
        <w:rPr>
          <w:rFonts w:ascii="Calibri" w:hAnsi="Calibri"/>
          <w:color w:val="FF0000"/>
          <w:sz w:val="20"/>
          <w:szCs w:val="20"/>
          <w:lang w:val="es-CL"/>
        </w:rPr>
      </w:pPr>
    </w:p>
    <w:p w14:paraId="690BB14A" w14:textId="4BBA0BC5" w:rsidR="00886ABE" w:rsidRPr="007074DA" w:rsidRDefault="00931F0D" w:rsidP="00686BF8">
      <w:pPr>
        <w:pStyle w:val="NormalWeb"/>
        <w:numPr>
          <w:ilvl w:val="0"/>
          <w:numId w:val="37"/>
        </w:numPr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  <w:r w:rsidRPr="007074DA">
        <w:rPr>
          <w:rFonts w:asciiTheme="minorHAnsi" w:hAnsiTheme="minorHAnsi"/>
          <w:sz w:val="20"/>
          <w:szCs w:val="20"/>
          <w:lang w:val="es-CL"/>
        </w:rPr>
        <w:t>¿</w:t>
      </w:r>
      <w:r w:rsidR="00A87687" w:rsidRPr="007074DA">
        <w:rPr>
          <w:rFonts w:asciiTheme="minorHAnsi" w:hAnsiTheme="minorHAnsi"/>
          <w:sz w:val="20"/>
          <w:szCs w:val="20"/>
          <w:lang w:val="es-CL"/>
        </w:rPr>
        <w:t>Q</w:t>
      </w:r>
      <w:r w:rsidR="006A72D3" w:rsidRPr="007074DA">
        <w:rPr>
          <w:rFonts w:asciiTheme="minorHAnsi" w:hAnsiTheme="minorHAnsi"/>
          <w:sz w:val="20"/>
          <w:szCs w:val="20"/>
          <w:lang w:val="es-CL"/>
        </w:rPr>
        <w:t>ué tan</w:t>
      </w:r>
      <w:r w:rsidR="005A1DF6" w:rsidRPr="007074DA">
        <w:rPr>
          <w:rFonts w:asciiTheme="minorHAnsi" w:hAnsiTheme="minorHAnsi"/>
          <w:sz w:val="20"/>
          <w:szCs w:val="20"/>
          <w:lang w:val="es-CL"/>
        </w:rPr>
        <w:t xml:space="preserve"> seguro</w:t>
      </w:r>
      <w:r w:rsidR="00886ABE" w:rsidRPr="007074DA">
        <w:rPr>
          <w:rFonts w:asciiTheme="minorHAnsi" w:hAnsiTheme="minorHAnsi"/>
          <w:sz w:val="20"/>
          <w:szCs w:val="20"/>
          <w:lang w:val="es-CL"/>
        </w:rPr>
        <w:t xml:space="preserve"> estás de que egresarías de la educación media </w:t>
      </w:r>
      <w:r w:rsidRPr="007074DA">
        <w:rPr>
          <w:rFonts w:asciiTheme="minorHAnsi" w:hAnsiTheme="minorHAnsi"/>
          <w:sz w:val="20"/>
          <w:szCs w:val="20"/>
          <w:lang w:val="es-CL"/>
        </w:rPr>
        <w:t>dentro d</w:t>
      </w:r>
      <w:r w:rsidR="00886ABE" w:rsidRPr="007074DA">
        <w:rPr>
          <w:rFonts w:asciiTheme="minorHAnsi" w:hAnsiTheme="minorHAnsi"/>
          <w:sz w:val="20"/>
          <w:szCs w:val="20"/>
          <w:lang w:val="es-CL"/>
        </w:rPr>
        <w:t>el 15% de los alumnos de cuarto medio con el mejor Promedio de Notas</w:t>
      </w:r>
      <w:r w:rsidR="00F02B56" w:rsidRPr="007074DA">
        <w:rPr>
          <w:rFonts w:asciiTheme="minorHAnsi" w:hAnsiTheme="minorHAnsi"/>
          <w:sz w:val="20"/>
          <w:szCs w:val="20"/>
          <w:lang w:val="es-CL"/>
        </w:rPr>
        <w:t xml:space="preserve"> de enseñanza media</w:t>
      </w:r>
      <w:r w:rsidR="00886ABE" w:rsidRPr="007074DA">
        <w:rPr>
          <w:rFonts w:asciiTheme="minorHAnsi" w:hAnsiTheme="minorHAnsi"/>
          <w:sz w:val="20"/>
          <w:szCs w:val="20"/>
          <w:lang w:val="es-CL"/>
        </w:rPr>
        <w:t xml:space="preserve"> </w:t>
      </w:r>
      <w:r w:rsidRPr="007074DA">
        <w:rPr>
          <w:rFonts w:asciiTheme="minorHAnsi" w:hAnsiTheme="minorHAnsi"/>
          <w:sz w:val="20"/>
          <w:szCs w:val="20"/>
          <w:lang w:val="es-CL"/>
        </w:rPr>
        <w:t xml:space="preserve">(NEM) </w:t>
      </w:r>
      <w:r w:rsidR="00886ABE" w:rsidRPr="007074DA">
        <w:rPr>
          <w:rFonts w:asciiTheme="minorHAnsi" w:hAnsiTheme="minorHAnsi"/>
          <w:sz w:val="20"/>
          <w:szCs w:val="20"/>
          <w:lang w:val="es-CL"/>
        </w:rPr>
        <w:t>de tu colegio</w:t>
      </w:r>
      <w:r w:rsidR="00E8574B" w:rsidRPr="007074DA">
        <w:rPr>
          <w:rFonts w:asciiTheme="minorHAnsi" w:hAnsiTheme="minorHAnsi"/>
          <w:sz w:val="20"/>
          <w:szCs w:val="20"/>
          <w:lang w:val="es-CL"/>
        </w:rPr>
        <w:t xml:space="preserve">, si </w:t>
      </w:r>
      <w:r w:rsidR="001B6FCF">
        <w:rPr>
          <w:rFonts w:asciiTheme="minorHAnsi" w:hAnsiTheme="minorHAnsi"/>
          <w:sz w:val="20"/>
          <w:szCs w:val="20"/>
          <w:lang w:val="es-CL"/>
        </w:rPr>
        <w:t>dedicaras las siguientes horas al día</w:t>
      </w:r>
      <w:r w:rsidR="00E8574B" w:rsidRPr="007074DA">
        <w:rPr>
          <w:rFonts w:asciiTheme="minorHAnsi" w:hAnsiTheme="minorHAnsi"/>
          <w:sz w:val="20"/>
          <w:szCs w:val="20"/>
          <w:lang w:val="es-CL"/>
        </w:rPr>
        <w:t xml:space="preserve"> haciendo tareas y estudiando para las pruebas fuera del horario de clases</w:t>
      </w:r>
      <w:r w:rsidRPr="007074DA">
        <w:rPr>
          <w:rFonts w:asciiTheme="minorHAnsi" w:hAnsiTheme="minorHAnsi"/>
          <w:sz w:val="20"/>
          <w:szCs w:val="20"/>
          <w:lang w:val="es-CL"/>
        </w:rPr>
        <w:t>?</w:t>
      </w:r>
      <w:r w:rsidR="00E8574B" w:rsidRPr="007074DA">
        <w:rPr>
          <w:rFonts w:asciiTheme="minorHAnsi" w:hAnsiTheme="minorHAnsi"/>
          <w:sz w:val="20"/>
          <w:szCs w:val="20"/>
          <w:lang w:val="es-CL"/>
        </w:rPr>
        <w:t>:</w:t>
      </w:r>
      <w:r w:rsidR="00886ABE" w:rsidRPr="007074DA">
        <w:rPr>
          <w:rFonts w:asciiTheme="minorHAnsi" w:hAnsiTheme="minorHAnsi"/>
          <w:sz w:val="20"/>
          <w:szCs w:val="20"/>
          <w:lang w:val="es-CL"/>
        </w:rPr>
        <w:t xml:space="preserve"> </w:t>
      </w:r>
      <w:r w:rsidR="00886ABE" w:rsidRPr="007074DA">
        <w:rPr>
          <w:rFonts w:asciiTheme="minorHAnsi" w:hAnsiTheme="minorHAnsi"/>
          <w:b/>
          <w:sz w:val="20"/>
          <w:szCs w:val="20"/>
          <w:lang w:val="es-CL"/>
        </w:rPr>
        <w:t>(IN</w:t>
      </w:r>
      <w:r w:rsidR="006A72D3" w:rsidRPr="007074DA">
        <w:rPr>
          <w:rFonts w:asciiTheme="minorHAnsi" w:hAnsiTheme="minorHAnsi"/>
          <w:b/>
          <w:sz w:val="20"/>
          <w:szCs w:val="20"/>
          <w:lang w:val="es-CL"/>
        </w:rPr>
        <w:t>TRODUCE UN NÚMERO DE 0 A 100</w:t>
      </w:r>
      <w:r w:rsidR="007373AC" w:rsidRPr="007074DA">
        <w:rPr>
          <w:rFonts w:asciiTheme="minorHAnsi" w:hAnsiTheme="minorHAnsi"/>
          <w:b/>
          <w:sz w:val="20"/>
          <w:szCs w:val="20"/>
          <w:lang w:val="es-CL"/>
        </w:rPr>
        <w:t xml:space="preserve"> EN CADA FILA</w:t>
      </w:r>
      <w:r w:rsidR="00875909" w:rsidRPr="007074DA">
        <w:rPr>
          <w:rFonts w:asciiTheme="minorHAnsi" w:hAnsiTheme="minorHAnsi"/>
          <w:b/>
          <w:sz w:val="20"/>
          <w:szCs w:val="20"/>
          <w:lang w:val="es-CL"/>
        </w:rPr>
        <w:t>)</w:t>
      </w:r>
    </w:p>
    <w:p w14:paraId="009D4658" w14:textId="77777777" w:rsidR="00875909" w:rsidRPr="007074DA" w:rsidRDefault="00875909" w:rsidP="00875909">
      <w:pPr>
        <w:pStyle w:val="NormalWeb"/>
        <w:shd w:val="clear" w:color="auto" w:fill="FFFFFF"/>
        <w:ind w:left="360"/>
        <w:jc w:val="both"/>
        <w:rPr>
          <w:rFonts w:asciiTheme="minorHAnsi" w:hAnsiTheme="minorHAnsi"/>
          <w:sz w:val="20"/>
          <w:szCs w:val="20"/>
          <w:lang w:val="es-C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2486"/>
      </w:tblGrid>
      <w:tr w:rsidR="00A87687" w:rsidRPr="007074DA" w14:paraId="383B0B09" w14:textId="77777777" w:rsidTr="00932703">
        <w:trPr>
          <w:jc w:val="center"/>
        </w:trPr>
        <w:tc>
          <w:tcPr>
            <w:tcW w:w="2329" w:type="dxa"/>
          </w:tcPr>
          <w:p w14:paraId="2CA04502" w14:textId="685789FF" w:rsidR="00A87687" w:rsidRPr="007074DA" w:rsidRDefault="00A87687" w:rsidP="00931F0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0 horas al día</w:t>
            </w:r>
          </w:p>
        </w:tc>
        <w:tc>
          <w:tcPr>
            <w:tcW w:w="2486" w:type="dxa"/>
          </w:tcPr>
          <w:p w14:paraId="1B84298F" w14:textId="77777777" w:rsidR="00A87687" w:rsidRPr="007074DA" w:rsidRDefault="00A87687" w:rsidP="00875909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A87687" w:rsidRPr="007074DA" w14:paraId="7F045843" w14:textId="77777777" w:rsidTr="00932703">
        <w:trPr>
          <w:jc w:val="center"/>
        </w:trPr>
        <w:tc>
          <w:tcPr>
            <w:tcW w:w="2329" w:type="dxa"/>
          </w:tcPr>
          <w:p w14:paraId="4C231D51" w14:textId="581056C8" w:rsidR="00A87687" w:rsidRPr="007074DA" w:rsidRDefault="00A87687" w:rsidP="00875909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1 hora al día</w:t>
            </w:r>
          </w:p>
        </w:tc>
        <w:tc>
          <w:tcPr>
            <w:tcW w:w="2486" w:type="dxa"/>
          </w:tcPr>
          <w:p w14:paraId="7A2881B1" w14:textId="77777777" w:rsidR="00A87687" w:rsidRPr="007074DA" w:rsidRDefault="00A87687" w:rsidP="00875909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A87687" w:rsidRPr="007074DA" w14:paraId="4DE54077" w14:textId="77777777" w:rsidTr="00932703">
        <w:trPr>
          <w:jc w:val="center"/>
        </w:trPr>
        <w:tc>
          <w:tcPr>
            <w:tcW w:w="2329" w:type="dxa"/>
          </w:tcPr>
          <w:p w14:paraId="64BAF102" w14:textId="32A77B39" w:rsidR="00A87687" w:rsidRPr="007074DA" w:rsidRDefault="00A87687" w:rsidP="00931F0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2 horas al día</w:t>
            </w:r>
          </w:p>
        </w:tc>
        <w:tc>
          <w:tcPr>
            <w:tcW w:w="2486" w:type="dxa"/>
          </w:tcPr>
          <w:p w14:paraId="72BCBE81" w14:textId="77777777" w:rsidR="00A87687" w:rsidRPr="007074DA" w:rsidRDefault="00A87687" w:rsidP="00875909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A87687" w:rsidRPr="007074DA" w14:paraId="52FD1319" w14:textId="77777777" w:rsidTr="00932703">
        <w:trPr>
          <w:jc w:val="center"/>
        </w:trPr>
        <w:tc>
          <w:tcPr>
            <w:tcW w:w="2329" w:type="dxa"/>
          </w:tcPr>
          <w:p w14:paraId="6EE6FAC1" w14:textId="4D72A606" w:rsidR="00A87687" w:rsidRPr="007074DA" w:rsidRDefault="00A87687" w:rsidP="00875909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3 horas al día</w:t>
            </w:r>
          </w:p>
        </w:tc>
        <w:tc>
          <w:tcPr>
            <w:tcW w:w="2486" w:type="dxa"/>
          </w:tcPr>
          <w:p w14:paraId="2E2EC30A" w14:textId="77777777" w:rsidR="00A87687" w:rsidRPr="007074DA" w:rsidRDefault="00A87687" w:rsidP="00875909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A87687" w:rsidRPr="00BB6119" w14:paraId="55DDE67A" w14:textId="77777777" w:rsidTr="00932703">
        <w:trPr>
          <w:jc w:val="center"/>
        </w:trPr>
        <w:tc>
          <w:tcPr>
            <w:tcW w:w="2329" w:type="dxa"/>
          </w:tcPr>
          <w:p w14:paraId="51D29653" w14:textId="49213057" w:rsidR="00A87687" w:rsidRPr="007074DA" w:rsidRDefault="00A87687" w:rsidP="00875909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4 o más horas al día</w:t>
            </w:r>
          </w:p>
        </w:tc>
        <w:tc>
          <w:tcPr>
            <w:tcW w:w="2486" w:type="dxa"/>
          </w:tcPr>
          <w:p w14:paraId="16DDCBBE" w14:textId="77777777" w:rsidR="00A87687" w:rsidRPr="007074DA" w:rsidRDefault="00A87687" w:rsidP="00875909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</w:tbl>
    <w:p w14:paraId="3CDFC7D6" w14:textId="77777777" w:rsidR="00875909" w:rsidRPr="00BB6119" w:rsidRDefault="00875909" w:rsidP="00875909">
      <w:pPr>
        <w:pStyle w:val="NormalWeb"/>
        <w:shd w:val="clear" w:color="auto" w:fill="FFFFFF"/>
        <w:ind w:left="360"/>
        <w:jc w:val="both"/>
        <w:rPr>
          <w:rFonts w:asciiTheme="minorHAnsi" w:hAnsiTheme="minorHAnsi"/>
          <w:sz w:val="20"/>
          <w:szCs w:val="20"/>
          <w:highlight w:val="yellow"/>
          <w:lang w:val="es-CL"/>
        </w:rPr>
      </w:pPr>
    </w:p>
    <w:p w14:paraId="70023DB2" w14:textId="77777777" w:rsidR="00A87687" w:rsidRPr="00BB6119" w:rsidRDefault="00A87687" w:rsidP="00A87687">
      <w:pPr>
        <w:pStyle w:val="NormalWeb"/>
        <w:shd w:val="clear" w:color="auto" w:fill="FFFFFF"/>
        <w:ind w:left="360"/>
        <w:jc w:val="both"/>
        <w:rPr>
          <w:rFonts w:asciiTheme="minorHAnsi" w:hAnsiTheme="minorHAnsi"/>
          <w:sz w:val="20"/>
          <w:szCs w:val="20"/>
          <w:highlight w:val="yellow"/>
          <w:lang w:val="es-CL"/>
        </w:rPr>
      </w:pPr>
    </w:p>
    <w:p w14:paraId="2105D784" w14:textId="1D6C60CB" w:rsidR="00886ABE" w:rsidRPr="007074DA" w:rsidRDefault="00931F0D" w:rsidP="00686BF8">
      <w:pPr>
        <w:pStyle w:val="NormalWeb"/>
        <w:numPr>
          <w:ilvl w:val="0"/>
          <w:numId w:val="37"/>
        </w:numPr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  <w:r w:rsidRPr="007074DA">
        <w:rPr>
          <w:rFonts w:asciiTheme="minorHAnsi" w:hAnsiTheme="minorHAnsi"/>
          <w:sz w:val="20"/>
          <w:szCs w:val="20"/>
          <w:lang w:val="es-CL"/>
        </w:rPr>
        <w:t>¿</w:t>
      </w:r>
      <w:r w:rsidR="00A87687" w:rsidRPr="007074DA">
        <w:rPr>
          <w:rFonts w:asciiTheme="minorHAnsi" w:hAnsiTheme="minorHAnsi"/>
          <w:sz w:val="20"/>
          <w:szCs w:val="20"/>
          <w:lang w:val="es-CL"/>
        </w:rPr>
        <w:t>C</w:t>
      </w:r>
      <w:r w:rsidR="00886ABE" w:rsidRPr="007074DA">
        <w:rPr>
          <w:rFonts w:asciiTheme="minorHAnsi" w:hAnsiTheme="minorHAnsi"/>
          <w:sz w:val="20"/>
          <w:szCs w:val="20"/>
          <w:lang w:val="es-CL"/>
        </w:rPr>
        <w:t>uál es Promedio de Notas que crees que ob</w:t>
      </w:r>
      <w:r w:rsidR="00A87687" w:rsidRPr="007074DA">
        <w:rPr>
          <w:rFonts w:asciiTheme="minorHAnsi" w:hAnsiTheme="minorHAnsi"/>
          <w:sz w:val="20"/>
          <w:szCs w:val="20"/>
          <w:lang w:val="es-CL"/>
        </w:rPr>
        <w:t>tendrás al final de la enseñanza</w:t>
      </w:r>
      <w:r w:rsidR="00886ABE" w:rsidRPr="007074DA">
        <w:rPr>
          <w:rFonts w:asciiTheme="minorHAnsi" w:hAnsiTheme="minorHAnsi"/>
          <w:sz w:val="20"/>
          <w:szCs w:val="20"/>
          <w:lang w:val="es-CL"/>
        </w:rPr>
        <w:t xml:space="preserve"> media</w:t>
      </w:r>
      <w:r w:rsidR="00412428" w:rsidRPr="007074DA">
        <w:rPr>
          <w:rFonts w:asciiTheme="minorHAnsi" w:hAnsiTheme="minorHAnsi"/>
          <w:sz w:val="20"/>
          <w:szCs w:val="20"/>
          <w:lang w:val="es-CL"/>
        </w:rPr>
        <w:t xml:space="preserve"> (NEM)</w:t>
      </w:r>
      <w:r w:rsidR="00A87687" w:rsidRPr="007074DA">
        <w:rPr>
          <w:rFonts w:asciiTheme="minorHAnsi" w:hAnsiTheme="minorHAnsi"/>
          <w:sz w:val="20"/>
          <w:szCs w:val="20"/>
          <w:lang w:val="es-CL"/>
        </w:rPr>
        <w:t xml:space="preserve">, si </w:t>
      </w:r>
      <w:r w:rsidR="001B6FCF">
        <w:rPr>
          <w:rFonts w:asciiTheme="minorHAnsi" w:hAnsiTheme="minorHAnsi"/>
          <w:sz w:val="20"/>
          <w:szCs w:val="20"/>
          <w:lang w:val="es-CL"/>
        </w:rPr>
        <w:t>dedicaras las siguientes horas al día</w:t>
      </w:r>
      <w:r w:rsidR="00A87687" w:rsidRPr="007074DA">
        <w:rPr>
          <w:rFonts w:asciiTheme="minorHAnsi" w:hAnsiTheme="minorHAnsi"/>
          <w:sz w:val="20"/>
          <w:szCs w:val="20"/>
          <w:lang w:val="es-CL"/>
        </w:rPr>
        <w:t xml:space="preserve"> haciendo tareas y estudiando para las pruebas fuera del horario de clases</w:t>
      </w:r>
      <w:r w:rsidR="00412428" w:rsidRPr="007074DA">
        <w:rPr>
          <w:rFonts w:asciiTheme="minorHAnsi" w:hAnsiTheme="minorHAnsi"/>
          <w:sz w:val="20"/>
          <w:szCs w:val="20"/>
          <w:lang w:val="es-CL"/>
        </w:rPr>
        <w:t>?</w:t>
      </w:r>
      <w:r w:rsidR="00A87687" w:rsidRPr="007074DA">
        <w:rPr>
          <w:rFonts w:asciiTheme="minorHAnsi" w:hAnsiTheme="minorHAnsi"/>
          <w:sz w:val="20"/>
          <w:szCs w:val="20"/>
          <w:lang w:val="es-CL"/>
        </w:rPr>
        <w:t>:</w:t>
      </w:r>
      <w:r w:rsidR="00886ABE" w:rsidRPr="007074DA">
        <w:rPr>
          <w:rFonts w:asciiTheme="minorHAnsi" w:hAnsiTheme="minorHAnsi"/>
          <w:sz w:val="20"/>
          <w:szCs w:val="20"/>
          <w:lang w:val="es-CL"/>
        </w:rPr>
        <w:t xml:space="preserve"> </w:t>
      </w:r>
      <w:r w:rsidR="00886ABE" w:rsidRPr="007074DA">
        <w:rPr>
          <w:rFonts w:asciiTheme="minorHAnsi" w:hAnsiTheme="minorHAnsi"/>
          <w:b/>
          <w:sz w:val="20"/>
          <w:szCs w:val="20"/>
          <w:lang w:val="es-CL"/>
        </w:rPr>
        <w:t>(IN</w:t>
      </w:r>
      <w:r w:rsidR="00EF05A1" w:rsidRPr="007074DA">
        <w:rPr>
          <w:rFonts w:asciiTheme="minorHAnsi" w:hAnsiTheme="minorHAnsi"/>
          <w:b/>
          <w:sz w:val="20"/>
          <w:szCs w:val="20"/>
          <w:lang w:val="es-CL"/>
        </w:rPr>
        <w:t>TRODUCE</w:t>
      </w:r>
      <w:r w:rsidR="001A31B3" w:rsidRPr="007074DA">
        <w:rPr>
          <w:rFonts w:asciiTheme="minorHAnsi" w:hAnsiTheme="minorHAnsi"/>
          <w:b/>
          <w:sz w:val="20"/>
          <w:szCs w:val="20"/>
          <w:lang w:val="es-CL"/>
        </w:rPr>
        <w:t xml:space="preserve"> UN NÚMERO DE 1.0 a 7.0</w:t>
      </w:r>
      <w:r w:rsidR="00A87687" w:rsidRPr="007074DA">
        <w:rPr>
          <w:rFonts w:asciiTheme="minorHAnsi" w:hAnsiTheme="minorHAnsi"/>
          <w:b/>
          <w:sz w:val="20"/>
          <w:szCs w:val="20"/>
          <w:lang w:val="es-CL"/>
        </w:rPr>
        <w:t xml:space="preserve"> EN CADA FILA</w:t>
      </w:r>
      <w:r w:rsidR="00886ABE" w:rsidRPr="007074DA">
        <w:rPr>
          <w:rFonts w:asciiTheme="minorHAnsi" w:hAnsiTheme="minorHAnsi"/>
          <w:b/>
          <w:sz w:val="20"/>
          <w:szCs w:val="20"/>
          <w:lang w:val="es-CL"/>
        </w:rPr>
        <w:t>)</w:t>
      </w:r>
    </w:p>
    <w:p w14:paraId="7829B48C" w14:textId="77777777" w:rsidR="00A87687" w:rsidRPr="007074DA" w:rsidRDefault="00A87687" w:rsidP="00A87687">
      <w:pPr>
        <w:pStyle w:val="NormalWeb"/>
        <w:shd w:val="clear" w:color="auto" w:fill="FFFFFF"/>
        <w:ind w:left="360"/>
        <w:jc w:val="both"/>
        <w:rPr>
          <w:rFonts w:asciiTheme="minorHAnsi" w:hAnsiTheme="minorHAnsi"/>
          <w:b/>
          <w:sz w:val="20"/>
          <w:szCs w:val="20"/>
          <w:lang w:val="es-C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2628"/>
      </w:tblGrid>
      <w:tr w:rsidR="00A87687" w:rsidRPr="007074DA" w14:paraId="7F030D55" w14:textId="77777777" w:rsidTr="00932703">
        <w:trPr>
          <w:jc w:val="center"/>
        </w:trPr>
        <w:tc>
          <w:tcPr>
            <w:tcW w:w="2329" w:type="dxa"/>
          </w:tcPr>
          <w:p w14:paraId="730057A4" w14:textId="15725AD5" w:rsidR="00A87687" w:rsidRPr="007074DA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0 horas al día</w:t>
            </w:r>
          </w:p>
        </w:tc>
        <w:tc>
          <w:tcPr>
            <w:tcW w:w="2628" w:type="dxa"/>
          </w:tcPr>
          <w:p w14:paraId="6F2F2749" w14:textId="77777777" w:rsidR="00A87687" w:rsidRPr="007074DA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A87687" w:rsidRPr="007074DA" w14:paraId="396D710B" w14:textId="77777777" w:rsidTr="00932703">
        <w:trPr>
          <w:jc w:val="center"/>
        </w:trPr>
        <w:tc>
          <w:tcPr>
            <w:tcW w:w="2329" w:type="dxa"/>
          </w:tcPr>
          <w:p w14:paraId="332372C9" w14:textId="05EBD263" w:rsidR="00A87687" w:rsidRPr="007074DA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1 hora al día</w:t>
            </w:r>
          </w:p>
        </w:tc>
        <w:tc>
          <w:tcPr>
            <w:tcW w:w="2628" w:type="dxa"/>
          </w:tcPr>
          <w:p w14:paraId="71F75B10" w14:textId="77777777" w:rsidR="00A87687" w:rsidRPr="007074DA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A87687" w:rsidRPr="007074DA" w14:paraId="48C7DDB6" w14:textId="77777777" w:rsidTr="00932703">
        <w:trPr>
          <w:jc w:val="center"/>
        </w:trPr>
        <w:tc>
          <w:tcPr>
            <w:tcW w:w="2329" w:type="dxa"/>
          </w:tcPr>
          <w:p w14:paraId="36969321" w14:textId="76F17B61" w:rsidR="00A87687" w:rsidRPr="007074DA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2 horas al día</w:t>
            </w:r>
          </w:p>
        </w:tc>
        <w:tc>
          <w:tcPr>
            <w:tcW w:w="2628" w:type="dxa"/>
          </w:tcPr>
          <w:p w14:paraId="4997348D" w14:textId="77777777" w:rsidR="00A87687" w:rsidRPr="007074DA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A87687" w:rsidRPr="007074DA" w14:paraId="472B7343" w14:textId="77777777" w:rsidTr="00932703">
        <w:trPr>
          <w:jc w:val="center"/>
        </w:trPr>
        <w:tc>
          <w:tcPr>
            <w:tcW w:w="2329" w:type="dxa"/>
          </w:tcPr>
          <w:p w14:paraId="36917CD0" w14:textId="76EF060F" w:rsidR="00A87687" w:rsidRPr="007074DA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3 horas al día</w:t>
            </w:r>
          </w:p>
        </w:tc>
        <w:tc>
          <w:tcPr>
            <w:tcW w:w="2628" w:type="dxa"/>
          </w:tcPr>
          <w:p w14:paraId="066E0E69" w14:textId="77777777" w:rsidR="00A87687" w:rsidRPr="007074DA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A87687" w:rsidRPr="00BB6119" w14:paraId="286F4E08" w14:textId="77777777" w:rsidTr="00932703">
        <w:trPr>
          <w:jc w:val="center"/>
        </w:trPr>
        <w:tc>
          <w:tcPr>
            <w:tcW w:w="2329" w:type="dxa"/>
          </w:tcPr>
          <w:p w14:paraId="68F1B61E" w14:textId="04CD60BC" w:rsidR="00A87687" w:rsidRPr="00BB6119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4 o más horas al día</w:t>
            </w:r>
          </w:p>
        </w:tc>
        <w:tc>
          <w:tcPr>
            <w:tcW w:w="2628" w:type="dxa"/>
          </w:tcPr>
          <w:p w14:paraId="1BE48281" w14:textId="77777777" w:rsidR="00A87687" w:rsidRPr="00BB6119" w:rsidRDefault="00A87687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</w:tbl>
    <w:p w14:paraId="5111411A" w14:textId="77777777" w:rsidR="00A87687" w:rsidRPr="00BB6119" w:rsidRDefault="00A87687" w:rsidP="00A87687">
      <w:pPr>
        <w:pStyle w:val="NormalWeb"/>
        <w:shd w:val="clear" w:color="auto" w:fill="FFFFFF"/>
        <w:ind w:left="360"/>
        <w:jc w:val="both"/>
        <w:rPr>
          <w:rFonts w:asciiTheme="minorHAnsi" w:hAnsiTheme="minorHAnsi"/>
          <w:sz w:val="20"/>
          <w:szCs w:val="20"/>
          <w:lang w:val="es-CL"/>
        </w:rPr>
      </w:pPr>
    </w:p>
    <w:p w14:paraId="1DFB6521" w14:textId="77777777" w:rsidR="001A31B3" w:rsidRPr="00BB6119" w:rsidRDefault="001A31B3" w:rsidP="001A31B3">
      <w:pPr>
        <w:pStyle w:val="NormalWeb"/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</w:p>
    <w:p w14:paraId="0F3DB64B" w14:textId="1DD0AF38" w:rsidR="0020141D" w:rsidRPr="00BB6119" w:rsidRDefault="0020141D" w:rsidP="00686BF8">
      <w:pPr>
        <w:pStyle w:val="NormalWeb"/>
        <w:numPr>
          <w:ilvl w:val="0"/>
          <w:numId w:val="37"/>
        </w:numPr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  <w:r w:rsidRPr="00BB6119">
        <w:rPr>
          <w:rFonts w:asciiTheme="minorHAnsi" w:hAnsiTheme="minorHAnsi"/>
          <w:sz w:val="20"/>
          <w:szCs w:val="20"/>
          <w:lang w:val="es-CL"/>
        </w:rPr>
        <w:t>Ahora q</w:t>
      </w:r>
      <w:r w:rsidR="00BE5870" w:rsidRPr="00BB6119">
        <w:rPr>
          <w:rFonts w:asciiTheme="minorHAnsi" w:hAnsiTheme="minorHAnsi"/>
          <w:sz w:val="20"/>
          <w:szCs w:val="20"/>
          <w:lang w:val="es-CL"/>
        </w:rPr>
        <w:t xml:space="preserve">ueremos que pienses en los </w:t>
      </w:r>
      <w:r w:rsidR="00BE5870" w:rsidRPr="007074DA">
        <w:rPr>
          <w:rFonts w:asciiTheme="minorHAnsi" w:hAnsiTheme="minorHAnsi"/>
          <w:sz w:val="20"/>
          <w:szCs w:val="20"/>
          <w:lang w:val="es-CL"/>
        </w:rPr>
        <w:t>2</w:t>
      </w:r>
      <w:r w:rsidRPr="007074DA">
        <w:rPr>
          <w:rFonts w:asciiTheme="minorHAnsi" w:hAnsiTheme="minorHAnsi"/>
          <w:sz w:val="20"/>
          <w:szCs w:val="20"/>
          <w:lang w:val="es-CL"/>
        </w:rPr>
        <w:t xml:space="preserve"> años</w:t>
      </w:r>
      <w:r w:rsidRPr="00BB6119">
        <w:rPr>
          <w:rFonts w:asciiTheme="minorHAnsi" w:hAnsiTheme="minorHAnsi"/>
          <w:sz w:val="20"/>
          <w:szCs w:val="20"/>
          <w:lang w:val="es-CL"/>
        </w:rPr>
        <w:t xml:space="preserve"> de tu vida desp</w:t>
      </w:r>
      <w:r w:rsidR="00BE5870" w:rsidRPr="00BB6119">
        <w:rPr>
          <w:rFonts w:asciiTheme="minorHAnsi" w:hAnsiTheme="minorHAnsi"/>
          <w:sz w:val="20"/>
          <w:szCs w:val="20"/>
          <w:lang w:val="es-CL"/>
        </w:rPr>
        <w:t>ués de que termines la enseñanza media. Supón que en esos 2</w:t>
      </w:r>
      <w:r w:rsidRPr="00BB6119">
        <w:rPr>
          <w:rFonts w:asciiTheme="minorHAnsi" w:hAnsiTheme="minorHAnsi"/>
          <w:sz w:val="20"/>
          <w:szCs w:val="20"/>
          <w:lang w:val="es-CL"/>
        </w:rPr>
        <w:t xml:space="preserve"> años </w:t>
      </w:r>
      <w:r w:rsidR="00C50788">
        <w:rPr>
          <w:rFonts w:asciiTheme="minorHAnsi" w:hAnsiTheme="minorHAnsi"/>
          <w:b/>
          <w:sz w:val="20"/>
          <w:szCs w:val="20"/>
          <w:u w:val="single"/>
          <w:lang w:val="es-CL"/>
        </w:rPr>
        <w:t>NO</w:t>
      </w:r>
      <w:r w:rsidR="00C50788" w:rsidRPr="00BB6119">
        <w:rPr>
          <w:rFonts w:asciiTheme="minorHAnsi" w:hAnsiTheme="minorHAnsi"/>
          <w:b/>
          <w:sz w:val="20"/>
          <w:szCs w:val="20"/>
          <w:u w:val="single"/>
          <w:lang w:val="es-CL"/>
        </w:rPr>
        <w:t xml:space="preserve"> </w:t>
      </w:r>
      <w:r w:rsidRPr="00BB6119">
        <w:rPr>
          <w:rFonts w:asciiTheme="minorHAnsi" w:hAnsiTheme="minorHAnsi"/>
          <w:b/>
          <w:sz w:val="20"/>
          <w:szCs w:val="20"/>
          <w:u w:val="single"/>
          <w:lang w:val="es-CL"/>
        </w:rPr>
        <w:t xml:space="preserve">vas </w:t>
      </w:r>
      <w:r w:rsidR="006969FF" w:rsidRPr="00BB6119">
        <w:rPr>
          <w:rFonts w:asciiTheme="minorHAnsi" w:hAnsiTheme="minorHAnsi"/>
          <w:b/>
          <w:sz w:val="20"/>
          <w:szCs w:val="20"/>
          <w:u w:val="single"/>
          <w:lang w:val="es-CL"/>
        </w:rPr>
        <w:t>a una institución de educación superior</w:t>
      </w:r>
      <w:r w:rsidRPr="00BB6119">
        <w:rPr>
          <w:rFonts w:asciiTheme="minorHAnsi" w:hAnsiTheme="minorHAnsi"/>
          <w:b/>
          <w:sz w:val="20"/>
          <w:szCs w:val="20"/>
          <w:u w:val="single"/>
          <w:lang w:val="es-CL"/>
        </w:rPr>
        <w:t xml:space="preserve"> y en vez de eso te pones a trabajar inmediatamente</w:t>
      </w:r>
      <w:r w:rsidR="006A72D3" w:rsidRPr="00BB6119">
        <w:rPr>
          <w:rFonts w:asciiTheme="minorHAnsi" w:hAnsiTheme="minorHAnsi"/>
          <w:sz w:val="20"/>
          <w:szCs w:val="20"/>
          <w:lang w:val="es-CL"/>
        </w:rPr>
        <w:t>. De 0 a 100</w:t>
      </w:r>
      <w:r w:rsidR="00BB5310" w:rsidRPr="00BB6119">
        <w:rPr>
          <w:rFonts w:asciiTheme="minorHAnsi" w:hAnsiTheme="minorHAnsi"/>
          <w:sz w:val="20"/>
          <w:szCs w:val="20"/>
          <w:lang w:val="es-CL"/>
        </w:rPr>
        <w:t>, qué tan</w:t>
      </w:r>
      <w:r w:rsidRPr="00BB6119">
        <w:rPr>
          <w:rFonts w:asciiTheme="minorHAnsi" w:hAnsiTheme="minorHAnsi"/>
          <w:sz w:val="20"/>
          <w:szCs w:val="20"/>
          <w:lang w:val="es-CL"/>
        </w:rPr>
        <w:t xml:space="preserve"> seguro estás de que: </w:t>
      </w:r>
      <w:r w:rsidR="00ED2D6F" w:rsidRPr="00BB6119">
        <w:rPr>
          <w:rFonts w:asciiTheme="minorHAnsi" w:hAnsiTheme="minorHAnsi"/>
          <w:b/>
          <w:sz w:val="20"/>
          <w:szCs w:val="20"/>
          <w:lang w:val="es-CL"/>
        </w:rPr>
        <w:t>(INTRODU</w:t>
      </w:r>
      <w:r w:rsidR="00BE5870" w:rsidRPr="00BB6119">
        <w:rPr>
          <w:rFonts w:asciiTheme="minorHAnsi" w:hAnsiTheme="minorHAnsi"/>
          <w:b/>
          <w:sz w:val="20"/>
          <w:szCs w:val="20"/>
          <w:lang w:val="es-CL"/>
        </w:rPr>
        <w:t>CE</w:t>
      </w:r>
      <w:r w:rsidR="006A72D3" w:rsidRPr="00BB6119">
        <w:rPr>
          <w:rFonts w:asciiTheme="minorHAnsi" w:hAnsiTheme="minorHAnsi"/>
          <w:b/>
          <w:sz w:val="20"/>
          <w:szCs w:val="20"/>
          <w:lang w:val="es-CL"/>
        </w:rPr>
        <w:t xml:space="preserve"> UN NUMERO DE 0 A 100</w:t>
      </w:r>
      <w:r w:rsidRPr="00BB6119">
        <w:rPr>
          <w:rFonts w:asciiTheme="minorHAnsi" w:hAnsiTheme="minorHAnsi"/>
          <w:b/>
          <w:sz w:val="20"/>
          <w:szCs w:val="20"/>
          <w:lang w:val="es-CL"/>
        </w:rPr>
        <w:t xml:space="preserve"> EN CADA FILA)</w:t>
      </w:r>
    </w:p>
    <w:p w14:paraId="4D8708F4" w14:textId="77777777" w:rsidR="0020141D" w:rsidRPr="00BB6119" w:rsidRDefault="0020141D" w:rsidP="0020141D">
      <w:pPr>
        <w:pStyle w:val="NormalWeb"/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</w:p>
    <w:tbl>
      <w:tblPr>
        <w:tblW w:w="9072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1"/>
        <w:gridCol w:w="2551"/>
      </w:tblGrid>
      <w:tr w:rsidR="0020141D" w:rsidRPr="00BB6119" w14:paraId="4FC2FB52" w14:textId="77777777" w:rsidTr="00412428">
        <w:trPr>
          <w:trHeight w:hRule="exact" w:val="369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F4AD6" w14:textId="77777777" w:rsidR="0020141D" w:rsidRPr="00BB6119" w:rsidRDefault="004449F5" w:rsidP="006D033B">
            <w:pPr>
              <w:pStyle w:val="NormalWeb"/>
              <w:shd w:val="clear" w:color="auto" w:fill="FFFFFF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20141D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Disfrutarás tu vida social y las actividades en las cuales participarás?</w:t>
            </w:r>
          </w:p>
          <w:p w14:paraId="5896D78C" w14:textId="77777777" w:rsidR="0020141D" w:rsidRPr="00BB6119" w:rsidRDefault="0020141D" w:rsidP="006D033B">
            <w:pPr>
              <w:pStyle w:val="NormalWeb"/>
              <w:shd w:val="clear" w:color="auto" w:fill="FFFFFF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7ED9A" w14:textId="77777777" w:rsidR="0020141D" w:rsidRPr="00BB6119" w:rsidRDefault="0020141D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 </w:t>
            </w:r>
          </w:p>
        </w:tc>
      </w:tr>
      <w:tr w:rsidR="0020141D" w:rsidRPr="00BB6119" w14:paraId="4D587681" w14:textId="77777777" w:rsidTr="00412428">
        <w:trPr>
          <w:trHeight w:hRule="exact" w:val="290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0527B" w14:textId="77777777" w:rsidR="0020141D" w:rsidRPr="00BB6119" w:rsidRDefault="004449F5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20141D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Perde</w:t>
            </w:r>
            <w:r w:rsidR="00BE5870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rás el contacto con</w:t>
            </w:r>
            <w:r w:rsidR="0020141D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los amigos que tienes ahora?</w:t>
            </w: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8FC6C" w14:textId="77777777" w:rsidR="0020141D" w:rsidRPr="00BB6119" w:rsidRDefault="0020141D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</w:t>
            </w:r>
          </w:p>
        </w:tc>
      </w:tr>
      <w:tr w:rsidR="0020141D" w:rsidRPr="00BB6119" w14:paraId="4D2969A9" w14:textId="77777777" w:rsidTr="00412428">
        <w:trPr>
          <w:trHeight w:hRule="exact" w:val="294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70057" w14:textId="77777777" w:rsidR="0020141D" w:rsidRPr="00BB6119" w:rsidRDefault="004449F5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20141D" w:rsidRPr="007074DA">
              <w:rPr>
                <w:rFonts w:asciiTheme="minorHAnsi" w:hAnsiTheme="minorHAnsi"/>
                <w:sz w:val="20"/>
                <w:szCs w:val="20"/>
                <w:lang w:val="es-CL" w:eastAsia="en-US"/>
              </w:rPr>
              <w:t>Disf</w:t>
            </w:r>
            <w:r w:rsidR="00BE5870" w:rsidRPr="007074DA">
              <w:rPr>
                <w:rFonts w:asciiTheme="minorHAnsi" w:hAnsiTheme="minorHAnsi"/>
                <w:sz w:val="20"/>
                <w:szCs w:val="20"/>
                <w:lang w:val="es-CL" w:eastAsia="en-US"/>
              </w:rPr>
              <w:t>rutarás tu trabajo</w:t>
            </w:r>
            <w:r w:rsidR="0020141D" w:rsidRPr="007074DA">
              <w:rPr>
                <w:rFonts w:asciiTheme="minorHAnsi" w:hAnsiTheme="minorHAnsi"/>
                <w:sz w:val="20"/>
                <w:szCs w:val="20"/>
                <w:lang w:val="es-CL" w:eastAsia="en-US"/>
              </w:rPr>
              <w:t>?</w:t>
            </w: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4DC67" w14:textId="77777777" w:rsidR="0020141D" w:rsidRPr="00BB6119" w:rsidRDefault="0020141D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</w:t>
            </w:r>
          </w:p>
          <w:p w14:paraId="0E682A3F" w14:textId="77777777" w:rsidR="0020141D" w:rsidRPr="00BB6119" w:rsidRDefault="0020141D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</w:tr>
      <w:tr w:rsidR="0020141D" w:rsidRPr="00BB6119" w14:paraId="7BB9AC56" w14:textId="77777777" w:rsidTr="00412428">
        <w:trPr>
          <w:trHeight w:hRule="exact" w:val="567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749C4" w14:textId="77777777" w:rsidR="0020141D" w:rsidRPr="00BB6119" w:rsidRDefault="004449F5" w:rsidP="006969FF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20141D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Tus papás apoyarán t</w:t>
            </w:r>
            <w:r w:rsidR="006969FF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u decisión </w:t>
            </w:r>
            <w:r w:rsidR="0020141D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de irte inmediatamente a trabajar</w:t>
            </w:r>
            <w:r w:rsidR="006969FF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en vez de ir a una institución de educación superior</w:t>
            </w:r>
            <w:r w:rsidR="0020141D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?</w:t>
            </w: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5C816" w14:textId="77777777" w:rsidR="0020141D" w:rsidRPr="00BB6119" w:rsidRDefault="0020141D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</w:tr>
      <w:tr w:rsidR="0020141D" w:rsidRPr="00BB6119" w14:paraId="5D64688A" w14:textId="77777777" w:rsidTr="00412428">
        <w:trPr>
          <w:trHeight w:hRule="exact" w:val="278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54FDD" w14:textId="77777777" w:rsidR="0020141D" w:rsidRPr="00BB6119" w:rsidRDefault="004449F5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20141D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Te alcanzará el di</w:t>
            </w:r>
            <w:r w:rsidR="00BE5870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nero para hacer lo que </w:t>
            </w:r>
            <w:r w:rsidR="00BE5870" w:rsidRPr="007074DA">
              <w:rPr>
                <w:rFonts w:asciiTheme="minorHAnsi" w:hAnsiTheme="minorHAnsi"/>
                <w:sz w:val="20"/>
                <w:szCs w:val="20"/>
                <w:lang w:val="es-CL" w:eastAsia="en-US"/>
              </w:rPr>
              <w:t>te gusta</w:t>
            </w:r>
            <w:r w:rsidR="0020141D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?</w:t>
            </w:r>
          </w:p>
          <w:p w14:paraId="55A5850F" w14:textId="77777777" w:rsidR="0020141D" w:rsidRPr="00BB6119" w:rsidRDefault="0020141D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E7DFE" w14:textId="77777777" w:rsidR="0020141D" w:rsidRPr="00BB6119" w:rsidRDefault="0020141D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</w:tr>
    </w:tbl>
    <w:p w14:paraId="700B6C38" w14:textId="77777777" w:rsidR="00A87687" w:rsidRPr="00BB6119" w:rsidRDefault="00A87687" w:rsidP="00A87687">
      <w:pPr>
        <w:pStyle w:val="ListParagraph"/>
        <w:spacing w:line="240" w:lineRule="auto"/>
        <w:ind w:left="360"/>
        <w:jc w:val="both"/>
        <w:rPr>
          <w:sz w:val="20"/>
          <w:lang w:val="es-CL"/>
        </w:rPr>
      </w:pPr>
    </w:p>
    <w:p w14:paraId="01438461" w14:textId="37C1369F" w:rsidR="004D60F4" w:rsidRPr="00BB6119" w:rsidRDefault="001047DD" w:rsidP="00686BF8">
      <w:pPr>
        <w:pStyle w:val="ListParagraph"/>
        <w:numPr>
          <w:ilvl w:val="0"/>
          <w:numId w:val="37"/>
        </w:numPr>
        <w:spacing w:line="240" w:lineRule="auto"/>
        <w:jc w:val="both"/>
        <w:rPr>
          <w:sz w:val="20"/>
          <w:lang w:val="es-CL"/>
        </w:rPr>
      </w:pPr>
      <w:r w:rsidRPr="00BB6119">
        <w:rPr>
          <w:sz w:val="20"/>
          <w:lang w:val="es-CL"/>
        </w:rPr>
        <w:t>Supón que</w:t>
      </w:r>
      <w:r w:rsidR="005F05A7">
        <w:rPr>
          <w:sz w:val="20"/>
          <w:lang w:val="es-CL"/>
        </w:rPr>
        <w:t xml:space="preserve"> </w:t>
      </w:r>
      <w:r w:rsidR="005F05A7" w:rsidRPr="00932703">
        <w:rPr>
          <w:b/>
          <w:sz w:val="20"/>
          <w:lang w:val="es-CL"/>
        </w:rPr>
        <w:t>NO vas a una institución de educación superior</w:t>
      </w:r>
      <w:r w:rsidR="00590200" w:rsidRPr="00BB6119">
        <w:rPr>
          <w:sz w:val="20"/>
          <w:lang w:val="es-CL"/>
        </w:rPr>
        <w:t>. D</w:t>
      </w:r>
      <w:r w:rsidR="006A72D3" w:rsidRPr="00BB6119">
        <w:rPr>
          <w:sz w:val="20"/>
          <w:lang w:val="es-CL"/>
        </w:rPr>
        <w:t>e 0 a 100</w:t>
      </w:r>
      <w:r w:rsidRPr="00BB6119">
        <w:rPr>
          <w:sz w:val="20"/>
          <w:lang w:val="es-CL"/>
        </w:rPr>
        <w:t xml:space="preserve">, </w:t>
      </w:r>
      <w:r w:rsidR="00A87687" w:rsidRPr="007074DA">
        <w:rPr>
          <w:sz w:val="20"/>
          <w:lang w:val="es-CL"/>
        </w:rPr>
        <w:t>¿</w:t>
      </w:r>
      <w:r w:rsidR="00BB5310" w:rsidRPr="007074DA">
        <w:rPr>
          <w:sz w:val="20"/>
          <w:lang w:val="es-CL"/>
        </w:rPr>
        <w:t>qué tan</w:t>
      </w:r>
      <w:r w:rsidRPr="007074DA">
        <w:rPr>
          <w:sz w:val="20"/>
          <w:lang w:val="es-CL"/>
        </w:rPr>
        <w:t xml:space="preserve"> seguro</w:t>
      </w:r>
      <w:r w:rsidR="004D60F4" w:rsidRPr="007074DA">
        <w:rPr>
          <w:sz w:val="20"/>
          <w:lang w:val="es-CL"/>
        </w:rPr>
        <w:t xml:space="preserve"> estás</w:t>
      </w:r>
      <w:r w:rsidR="004449F5" w:rsidRPr="007074DA">
        <w:rPr>
          <w:sz w:val="20"/>
          <w:lang w:val="es-CL"/>
        </w:rPr>
        <w:t xml:space="preserve"> de que</w:t>
      </w:r>
      <w:r w:rsidR="00A87687" w:rsidRPr="007074DA">
        <w:rPr>
          <w:sz w:val="20"/>
          <w:lang w:val="es-CL"/>
        </w:rPr>
        <w:t xml:space="preserve"> estarás trabajando a los 30 años de edad?</w:t>
      </w:r>
      <w:r w:rsidR="004D60F4" w:rsidRPr="00BB6119">
        <w:rPr>
          <w:sz w:val="20"/>
          <w:lang w:val="es-CL"/>
        </w:rPr>
        <w:t xml:space="preserve"> </w:t>
      </w:r>
      <w:r w:rsidR="009A38AF" w:rsidRPr="00BB6119">
        <w:rPr>
          <w:b/>
          <w:sz w:val="20"/>
          <w:lang w:val="es-CL"/>
        </w:rPr>
        <w:t>(INTRODUCE</w:t>
      </w:r>
      <w:r w:rsidR="00A87687" w:rsidRPr="00BB6119">
        <w:rPr>
          <w:b/>
          <w:sz w:val="20"/>
          <w:lang w:val="es-CL"/>
        </w:rPr>
        <w:t xml:space="preserve"> UN NÚMERO DE 0 A 100</w:t>
      </w:r>
      <w:r w:rsidR="00FB272B" w:rsidRPr="00BB6119">
        <w:rPr>
          <w:b/>
          <w:sz w:val="20"/>
          <w:lang w:val="es-CL"/>
        </w:rPr>
        <w:t>)</w:t>
      </w:r>
    </w:p>
    <w:tbl>
      <w:tblPr>
        <w:tblStyle w:val="TableGrid"/>
        <w:tblW w:w="0" w:type="auto"/>
        <w:tblInd w:w="3138" w:type="dxa"/>
        <w:tblLook w:val="04A0" w:firstRow="1" w:lastRow="0" w:firstColumn="1" w:lastColumn="0" w:noHBand="0" w:noVBand="1"/>
      </w:tblPr>
      <w:tblGrid>
        <w:gridCol w:w="2268"/>
      </w:tblGrid>
      <w:tr w:rsidR="00A87687" w:rsidRPr="00BB6119" w14:paraId="4E804FC7" w14:textId="77777777" w:rsidTr="00C658BD">
        <w:tc>
          <w:tcPr>
            <w:tcW w:w="2268" w:type="dxa"/>
          </w:tcPr>
          <w:p w14:paraId="163A1D3C" w14:textId="77777777" w:rsidR="00A87687" w:rsidRPr="00BB6119" w:rsidRDefault="00A87687" w:rsidP="00C658BD">
            <w:pPr>
              <w:jc w:val="both"/>
              <w:rPr>
                <w:rFonts w:ascii="Times New Roman" w:hAnsi="Times New Roman"/>
                <w:color w:val="222222"/>
                <w:sz w:val="24"/>
                <w:szCs w:val="24"/>
                <w:lang w:eastAsia="en-GB"/>
              </w:rPr>
            </w:pPr>
          </w:p>
        </w:tc>
      </w:tr>
    </w:tbl>
    <w:p w14:paraId="2B81677D" w14:textId="77777777" w:rsidR="007B155B" w:rsidRPr="00BB6119" w:rsidRDefault="007B155B" w:rsidP="007B155B">
      <w:pPr>
        <w:pStyle w:val="ListParagraph"/>
        <w:spacing w:line="240" w:lineRule="auto"/>
        <w:ind w:left="360"/>
        <w:jc w:val="both"/>
        <w:rPr>
          <w:sz w:val="20"/>
          <w:lang w:val="es-CL"/>
        </w:rPr>
      </w:pPr>
    </w:p>
    <w:p w14:paraId="1E6BEEA5" w14:textId="7FFB97AB" w:rsidR="00A87687" w:rsidRPr="007074DA" w:rsidRDefault="007B155B" w:rsidP="007B155B">
      <w:pPr>
        <w:pStyle w:val="ListParagraph"/>
        <w:numPr>
          <w:ilvl w:val="0"/>
          <w:numId w:val="37"/>
        </w:numPr>
        <w:spacing w:line="240" w:lineRule="auto"/>
        <w:jc w:val="both"/>
        <w:rPr>
          <w:sz w:val="20"/>
          <w:lang w:val="es-CL"/>
        </w:rPr>
      </w:pPr>
      <w:r w:rsidRPr="007074DA">
        <w:rPr>
          <w:sz w:val="20"/>
          <w:lang w:val="es-CL"/>
        </w:rPr>
        <w:t xml:space="preserve">Supón que </w:t>
      </w:r>
      <w:r w:rsidR="005F05A7" w:rsidRPr="007074DA">
        <w:rPr>
          <w:b/>
          <w:sz w:val="20"/>
          <w:lang w:val="es-CL"/>
        </w:rPr>
        <w:t>NO vas a una institución de educación superior</w:t>
      </w:r>
      <w:r w:rsidRPr="007074DA">
        <w:rPr>
          <w:sz w:val="20"/>
          <w:lang w:val="es-CL"/>
        </w:rPr>
        <w:t>. ¿</w:t>
      </w:r>
      <w:r w:rsidR="00767DF0" w:rsidRPr="007074DA">
        <w:rPr>
          <w:sz w:val="20"/>
          <w:lang w:val="es-CL"/>
        </w:rPr>
        <w:t>En qué rango crees que se encontrarían tus</w:t>
      </w:r>
      <w:r w:rsidRPr="007074DA">
        <w:rPr>
          <w:sz w:val="20"/>
          <w:lang w:val="es-CL"/>
        </w:rPr>
        <w:t xml:space="preserve"> </w:t>
      </w:r>
      <w:r w:rsidR="00ED2D6F" w:rsidRPr="007074DA">
        <w:rPr>
          <w:sz w:val="20"/>
          <w:lang w:val="es-CL"/>
        </w:rPr>
        <w:t>ingreso</w:t>
      </w:r>
      <w:r w:rsidR="00767DF0" w:rsidRPr="007074DA">
        <w:rPr>
          <w:sz w:val="20"/>
          <w:lang w:val="es-CL"/>
        </w:rPr>
        <w:t>s</w:t>
      </w:r>
      <w:r w:rsidR="00ED2D6F" w:rsidRPr="007074DA">
        <w:rPr>
          <w:sz w:val="20"/>
          <w:lang w:val="es-CL"/>
        </w:rPr>
        <w:t xml:space="preserve"> a los 30 años de edad? </w:t>
      </w:r>
      <w:r w:rsidR="00ED2D6F" w:rsidRPr="007074DA">
        <w:rPr>
          <w:b/>
          <w:sz w:val="20"/>
          <w:lang w:val="es-CL"/>
        </w:rPr>
        <w:t>(</w:t>
      </w:r>
      <w:r w:rsidRPr="007074DA">
        <w:rPr>
          <w:b/>
          <w:sz w:val="20"/>
          <w:lang w:val="es-CL"/>
        </w:rPr>
        <w:t xml:space="preserve">MARCA </w:t>
      </w:r>
      <w:r w:rsidR="00E70E59" w:rsidRPr="007074DA">
        <w:rPr>
          <w:b/>
          <w:sz w:val="20"/>
          <w:lang w:val="es-CL"/>
        </w:rPr>
        <w:t>SOLO</w:t>
      </w:r>
      <w:r w:rsidRPr="007074DA">
        <w:rPr>
          <w:b/>
          <w:sz w:val="20"/>
          <w:lang w:val="es-CL"/>
        </w:rPr>
        <w:t xml:space="preserve"> UNA ALTERNATIVA)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261"/>
      </w:tblGrid>
      <w:tr w:rsidR="007B155B" w:rsidRPr="007074DA" w14:paraId="7C2D9D32" w14:textId="77777777" w:rsidTr="00ED2D6F">
        <w:trPr>
          <w:jc w:val="center"/>
        </w:trPr>
        <w:tc>
          <w:tcPr>
            <w:tcW w:w="562" w:type="dxa"/>
          </w:tcPr>
          <w:p w14:paraId="2DAEE751" w14:textId="77777777" w:rsidR="007B155B" w:rsidRPr="007074DA" w:rsidRDefault="009F4F46" w:rsidP="007B155B">
            <w:pPr>
              <w:jc w:val="both"/>
            </w:pPr>
            <w:r w:rsidRPr="007074DA">
              <w:t>1</w:t>
            </w:r>
          </w:p>
        </w:tc>
        <w:tc>
          <w:tcPr>
            <w:tcW w:w="3261" w:type="dxa"/>
          </w:tcPr>
          <w:p w14:paraId="29ECCAD2" w14:textId="77777777" w:rsidR="007B155B" w:rsidRPr="007074DA" w:rsidRDefault="009F4F46" w:rsidP="007B155B">
            <w:pPr>
              <w:jc w:val="both"/>
            </w:pPr>
            <w:r w:rsidRPr="007074DA">
              <w:t>$ 0 - $ 200.000 mensuales</w:t>
            </w:r>
          </w:p>
        </w:tc>
      </w:tr>
      <w:tr w:rsidR="007B155B" w:rsidRPr="007074DA" w14:paraId="09C6AA47" w14:textId="77777777" w:rsidTr="00ED2D6F">
        <w:trPr>
          <w:jc w:val="center"/>
        </w:trPr>
        <w:tc>
          <w:tcPr>
            <w:tcW w:w="562" w:type="dxa"/>
          </w:tcPr>
          <w:p w14:paraId="7CF48F3B" w14:textId="77777777" w:rsidR="007B155B" w:rsidRPr="007074DA" w:rsidRDefault="009F4F46" w:rsidP="007B155B">
            <w:pPr>
              <w:jc w:val="both"/>
            </w:pPr>
            <w:r w:rsidRPr="007074DA">
              <w:t>2</w:t>
            </w:r>
          </w:p>
        </w:tc>
        <w:tc>
          <w:tcPr>
            <w:tcW w:w="3261" w:type="dxa"/>
          </w:tcPr>
          <w:p w14:paraId="4D27C53E" w14:textId="77777777" w:rsidR="007B155B" w:rsidRPr="007074DA" w:rsidRDefault="009F4F46" w:rsidP="007B155B">
            <w:pPr>
              <w:jc w:val="both"/>
            </w:pPr>
            <w:r w:rsidRPr="007074DA">
              <w:t>$ 200.001 - $ 400.000 mensuales</w:t>
            </w:r>
          </w:p>
        </w:tc>
      </w:tr>
      <w:tr w:rsidR="007B155B" w:rsidRPr="007074DA" w14:paraId="34481068" w14:textId="77777777" w:rsidTr="00ED2D6F">
        <w:trPr>
          <w:jc w:val="center"/>
        </w:trPr>
        <w:tc>
          <w:tcPr>
            <w:tcW w:w="562" w:type="dxa"/>
          </w:tcPr>
          <w:p w14:paraId="257F1599" w14:textId="77777777" w:rsidR="007B155B" w:rsidRPr="007074DA" w:rsidRDefault="009F4F46" w:rsidP="007B155B">
            <w:pPr>
              <w:jc w:val="both"/>
            </w:pPr>
            <w:r w:rsidRPr="007074DA">
              <w:t>3</w:t>
            </w:r>
          </w:p>
        </w:tc>
        <w:tc>
          <w:tcPr>
            <w:tcW w:w="3261" w:type="dxa"/>
          </w:tcPr>
          <w:p w14:paraId="176C6414" w14:textId="77777777" w:rsidR="007B155B" w:rsidRPr="007074DA" w:rsidRDefault="009F4F46" w:rsidP="007B155B">
            <w:pPr>
              <w:jc w:val="both"/>
            </w:pPr>
            <w:r w:rsidRPr="007074DA">
              <w:t>$ 400.001 - $ 600.000 mensuales</w:t>
            </w:r>
          </w:p>
        </w:tc>
      </w:tr>
      <w:tr w:rsidR="007B155B" w:rsidRPr="007074DA" w14:paraId="40E83778" w14:textId="77777777" w:rsidTr="00ED2D6F">
        <w:trPr>
          <w:jc w:val="center"/>
        </w:trPr>
        <w:tc>
          <w:tcPr>
            <w:tcW w:w="562" w:type="dxa"/>
          </w:tcPr>
          <w:p w14:paraId="4BAA4803" w14:textId="77777777" w:rsidR="007B155B" w:rsidRPr="007074DA" w:rsidRDefault="009F4F46" w:rsidP="007B155B">
            <w:pPr>
              <w:jc w:val="both"/>
            </w:pPr>
            <w:r w:rsidRPr="007074DA">
              <w:t>4</w:t>
            </w:r>
          </w:p>
        </w:tc>
        <w:tc>
          <w:tcPr>
            <w:tcW w:w="3261" w:type="dxa"/>
          </w:tcPr>
          <w:p w14:paraId="5E9979F3" w14:textId="77777777" w:rsidR="007B155B" w:rsidRPr="007074DA" w:rsidRDefault="009F4F46" w:rsidP="007B155B">
            <w:pPr>
              <w:jc w:val="both"/>
            </w:pPr>
            <w:r w:rsidRPr="007074DA">
              <w:t>$ 600.001 - $ 800.000 mensuales</w:t>
            </w:r>
          </w:p>
        </w:tc>
      </w:tr>
      <w:tr w:rsidR="007B155B" w:rsidRPr="007074DA" w14:paraId="3A80E4BA" w14:textId="77777777" w:rsidTr="00ED2D6F">
        <w:trPr>
          <w:jc w:val="center"/>
        </w:trPr>
        <w:tc>
          <w:tcPr>
            <w:tcW w:w="562" w:type="dxa"/>
          </w:tcPr>
          <w:p w14:paraId="27A4C86B" w14:textId="77777777" w:rsidR="007B155B" w:rsidRPr="007074DA" w:rsidRDefault="009F4F46" w:rsidP="007B155B">
            <w:pPr>
              <w:jc w:val="both"/>
            </w:pPr>
            <w:r w:rsidRPr="007074DA">
              <w:t>5</w:t>
            </w:r>
          </w:p>
        </w:tc>
        <w:tc>
          <w:tcPr>
            <w:tcW w:w="3261" w:type="dxa"/>
          </w:tcPr>
          <w:p w14:paraId="77A971D5" w14:textId="77777777" w:rsidR="007B155B" w:rsidRPr="007074DA" w:rsidRDefault="009F4F46" w:rsidP="007B155B">
            <w:pPr>
              <w:jc w:val="both"/>
            </w:pPr>
            <w:r w:rsidRPr="007074DA">
              <w:t>$ 800.001 - $ 1.000.000 mensuales</w:t>
            </w:r>
          </w:p>
        </w:tc>
      </w:tr>
      <w:tr w:rsidR="007B155B" w:rsidRPr="00BB6119" w14:paraId="0E434CB6" w14:textId="77777777" w:rsidTr="00ED2D6F">
        <w:trPr>
          <w:jc w:val="center"/>
        </w:trPr>
        <w:tc>
          <w:tcPr>
            <w:tcW w:w="562" w:type="dxa"/>
          </w:tcPr>
          <w:p w14:paraId="7DD38038" w14:textId="77777777" w:rsidR="007B155B" w:rsidRPr="007074DA" w:rsidRDefault="009F4F46" w:rsidP="007B155B">
            <w:pPr>
              <w:jc w:val="both"/>
            </w:pPr>
            <w:r w:rsidRPr="007074DA">
              <w:t>6</w:t>
            </w:r>
          </w:p>
        </w:tc>
        <w:tc>
          <w:tcPr>
            <w:tcW w:w="3261" w:type="dxa"/>
          </w:tcPr>
          <w:p w14:paraId="35EADD94" w14:textId="77777777" w:rsidR="007B155B" w:rsidRPr="00BB6119" w:rsidRDefault="00ED2D6F" w:rsidP="007B155B">
            <w:pPr>
              <w:jc w:val="both"/>
            </w:pPr>
            <w:r w:rsidRPr="007074DA">
              <w:t>$ 1.000.001 o más mensuales</w:t>
            </w:r>
          </w:p>
        </w:tc>
      </w:tr>
    </w:tbl>
    <w:p w14:paraId="46E2A2B5" w14:textId="77777777" w:rsidR="007B155B" w:rsidRPr="00BB6119" w:rsidRDefault="007B155B" w:rsidP="007B155B">
      <w:pPr>
        <w:spacing w:line="240" w:lineRule="auto"/>
        <w:jc w:val="both"/>
        <w:rPr>
          <w:sz w:val="20"/>
        </w:rPr>
      </w:pPr>
    </w:p>
    <w:p w14:paraId="7F88C341" w14:textId="39E71B86" w:rsidR="00DF24F9" w:rsidRPr="00BB6119" w:rsidRDefault="0020141D" w:rsidP="00686BF8">
      <w:pPr>
        <w:pStyle w:val="NormalWeb"/>
        <w:numPr>
          <w:ilvl w:val="0"/>
          <w:numId w:val="37"/>
        </w:numPr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  <w:r w:rsidRPr="00BB6119">
        <w:rPr>
          <w:rFonts w:asciiTheme="minorHAnsi" w:hAnsiTheme="minorHAnsi"/>
          <w:sz w:val="20"/>
          <w:szCs w:val="20"/>
          <w:lang w:val="es-CL"/>
        </w:rPr>
        <w:t>Nuevamente piensa</w:t>
      </w:r>
      <w:r w:rsidR="00BE5870" w:rsidRPr="00BB6119">
        <w:rPr>
          <w:rFonts w:asciiTheme="minorHAnsi" w:hAnsiTheme="minorHAnsi"/>
          <w:sz w:val="20"/>
          <w:szCs w:val="20"/>
          <w:lang w:val="es-CL"/>
        </w:rPr>
        <w:t xml:space="preserve"> en los </w:t>
      </w:r>
      <w:r w:rsidR="00BE5870" w:rsidRPr="007074DA">
        <w:rPr>
          <w:rFonts w:asciiTheme="minorHAnsi" w:hAnsiTheme="minorHAnsi"/>
          <w:sz w:val="20"/>
          <w:szCs w:val="20"/>
          <w:lang w:val="es-CL"/>
        </w:rPr>
        <w:t>2</w:t>
      </w:r>
      <w:r w:rsidR="00DF24F9" w:rsidRPr="007074DA">
        <w:rPr>
          <w:rFonts w:asciiTheme="minorHAnsi" w:hAnsiTheme="minorHAnsi"/>
          <w:sz w:val="20"/>
          <w:szCs w:val="20"/>
          <w:lang w:val="es-CL"/>
        </w:rPr>
        <w:t xml:space="preserve"> años</w:t>
      </w:r>
      <w:r w:rsidR="00DF24F9" w:rsidRPr="00BB6119">
        <w:rPr>
          <w:rFonts w:asciiTheme="minorHAnsi" w:hAnsiTheme="minorHAnsi"/>
          <w:sz w:val="20"/>
          <w:szCs w:val="20"/>
          <w:lang w:val="es-CL"/>
        </w:rPr>
        <w:t xml:space="preserve"> de tu vida desp</w:t>
      </w:r>
      <w:r w:rsidR="00BE5870" w:rsidRPr="00BB6119">
        <w:rPr>
          <w:rFonts w:asciiTheme="minorHAnsi" w:hAnsiTheme="minorHAnsi"/>
          <w:sz w:val="20"/>
          <w:szCs w:val="20"/>
          <w:lang w:val="es-CL"/>
        </w:rPr>
        <w:t>ués de que termines la enseñanza</w:t>
      </w:r>
      <w:r w:rsidR="00DF24F9" w:rsidRPr="00BB6119">
        <w:rPr>
          <w:rFonts w:asciiTheme="minorHAnsi" w:hAnsiTheme="minorHAnsi"/>
          <w:sz w:val="20"/>
          <w:szCs w:val="20"/>
          <w:lang w:val="es-CL"/>
        </w:rPr>
        <w:t xml:space="preserve"> media. Supón que </w:t>
      </w:r>
      <w:r w:rsidR="005F05A7" w:rsidRPr="00932703">
        <w:rPr>
          <w:rFonts w:asciiTheme="minorHAnsi" w:hAnsiTheme="minorHAnsi"/>
          <w:b/>
          <w:sz w:val="20"/>
          <w:szCs w:val="20"/>
          <w:lang w:val="es-CL"/>
        </w:rPr>
        <w:t xml:space="preserve">SÍ </w:t>
      </w:r>
      <w:r w:rsidR="006969FF" w:rsidRPr="00BB6119">
        <w:rPr>
          <w:rFonts w:asciiTheme="minorHAnsi" w:hAnsiTheme="minorHAnsi"/>
          <w:b/>
          <w:sz w:val="20"/>
          <w:szCs w:val="20"/>
          <w:u w:val="single"/>
          <w:lang w:val="es-CL"/>
        </w:rPr>
        <w:t>vas a una i</w:t>
      </w:r>
      <w:r w:rsidR="001B6FCF">
        <w:rPr>
          <w:rFonts w:asciiTheme="minorHAnsi" w:hAnsiTheme="minorHAnsi"/>
          <w:b/>
          <w:sz w:val="20"/>
          <w:szCs w:val="20"/>
          <w:u w:val="single"/>
          <w:lang w:val="es-CL"/>
        </w:rPr>
        <w:t>nstitución de educación superior</w:t>
      </w:r>
      <w:r w:rsidR="00BB5310" w:rsidRPr="00BB6119">
        <w:rPr>
          <w:rFonts w:asciiTheme="minorHAnsi" w:hAnsiTheme="minorHAnsi"/>
          <w:sz w:val="20"/>
          <w:szCs w:val="20"/>
          <w:lang w:val="es-CL"/>
        </w:rPr>
        <w:t>. De 0 a 100, qué tan</w:t>
      </w:r>
      <w:r w:rsidR="00DF24F9" w:rsidRPr="00BB6119">
        <w:rPr>
          <w:rFonts w:asciiTheme="minorHAnsi" w:hAnsiTheme="minorHAnsi"/>
          <w:sz w:val="20"/>
          <w:szCs w:val="20"/>
          <w:lang w:val="es-CL"/>
        </w:rPr>
        <w:t xml:space="preserve"> seguro estás de que: </w:t>
      </w:r>
      <w:r w:rsidR="00BE5870" w:rsidRPr="00BB6119">
        <w:rPr>
          <w:rFonts w:asciiTheme="minorHAnsi" w:hAnsiTheme="minorHAnsi"/>
          <w:b/>
          <w:sz w:val="20"/>
          <w:szCs w:val="20"/>
          <w:lang w:val="es-CL"/>
        </w:rPr>
        <w:t>(INTRODUCE</w:t>
      </w:r>
      <w:r w:rsidR="00BB5310" w:rsidRPr="00BB6119">
        <w:rPr>
          <w:rFonts w:asciiTheme="minorHAnsi" w:hAnsiTheme="minorHAnsi"/>
          <w:b/>
          <w:sz w:val="20"/>
          <w:szCs w:val="20"/>
          <w:lang w:val="es-CL"/>
        </w:rPr>
        <w:t xml:space="preserve"> UN NUMERO DE 0 A 100</w:t>
      </w:r>
      <w:r w:rsidR="00DF24F9" w:rsidRPr="00BB6119">
        <w:rPr>
          <w:rFonts w:asciiTheme="minorHAnsi" w:hAnsiTheme="minorHAnsi"/>
          <w:b/>
          <w:sz w:val="20"/>
          <w:szCs w:val="20"/>
          <w:lang w:val="es-CL"/>
        </w:rPr>
        <w:t xml:space="preserve"> EN CADA FILA)</w:t>
      </w:r>
    </w:p>
    <w:p w14:paraId="3CB79C16" w14:textId="77777777" w:rsidR="00DF24F9" w:rsidRPr="00BB6119" w:rsidRDefault="00DF24F9" w:rsidP="00DF24F9">
      <w:pPr>
        <w:pStyle w:val="NormalWeb"/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</w:p>
    <w:tbl>
      <w:tblPr>
        <w:tblW w:w="9072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1"/>
        <w:gridCol w:w="2551"/>
      </w:tblGrid>
      <w:tr w:rsidR="00DF24F9" w:rsidRPr="00BB6119" w14:paraId="2CAC3EF0" w14:textId="77777777" w:rsidTr="00932703">
        <w:trPr>
          <w:trHeight w:hRule="exact" w:val="352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BBB0D" w14:textId="77777777" w:rsidR="00DF24F9" w:rsidRPr="00BB6119" w:rsidRDefault="004449F5" w:rsidP="006D033B">
            <w:pPr>
              <w:pStyle w:val="NormalWeb"/>
              <w:shd w:val="clear" w:color="auto" w:fill="FFFFFF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DF24F9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Disfrutarás tu vida social y las actividades en las cuales participarás?</w:t>
            </w:r>
          </w:p>
          <w:p w14:paraId="7073D15D" w14:textId="77777777" w:rsidR="00DF24F9" w:rsidRPr="00BB6119" w:rsidRDefault="00DF24F9" w:rsidP="006D033B">
            <w:pPr>
              <w:pStyle w:val="NormalWeb"/>
              <w:shd w:val="clear" w:color="auto" w:fill="FFFFFF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3CF81" w14:textId="77777777" w:rsidR="00DF24F9" w:rsidRPr="00BB6119" w:rsidRDefault="00DF24F9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 </w:t>
            </w:r>
          </w:p>
        </w:tc>
      </w:tr>
      <w:tr w:rsidR="00DF24F9" w:rsidRPr="00BB6119" w14:paraId="5EEA6608" w14:textId="77777777" w:rsidTr="00932703">
        <w:trPr>
          <w:trHeight w:hRule="exact" w:val="299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74411" w14:textId="77777777" w:rsidR="00DF24F9" w:rsidRPr="00BB6119" w:rsidRDefault="004449F5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DF24F9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Perder</w:t>
            </w:r>
            <w:r w:rsidR="007373AC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ás el contacto con </w:t>
            </w:r>
            <w:r w:rsidR="00DF24F9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los amigos que tienes ahora?</w:t>
            </w: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B39EF" w14:textId="77777777" w:rsidR="00DF24F9" w:rsidRPr="00BB6119" w:rsidRDefault="00DF24F9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</w:t>
            </w:r>
          </w:p>
        </w:tc>
      </w:tr>
      <w:tr w:rsidR="00DF24F9" w:rsidRPr="00BB6119" w14:paraId="57D150DA" w14:textId="77777777" w:rsidTr="00932703">
        <w:trPr>
          <w:trHeight w:hRule="exact" w:val="275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59236F" w14:textId="77777777" w:rsidR="00DF24F9" w:rsidRPr="00BB6119" w:rsidRDefault="004449F5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DF24F9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Disfrutarás estudiar para tus clases?</w:t>
            </w: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1540F" w14:textId="77777777" w:rsidR="00DF24F9" w:rsidRPr="00BB6119" w:rsidRDefault="00DF24F9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</w:t>
            </w:r>
          </w:p>
          <w:p w14:paraId="34F28B28" w14:textId="77777777" w:rsidR="00DF24F9" w:rsidRPr="00BB6119" w:rsidRDefault="00DF24F9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</w:tr>
      <w:tr w:rsidR="00DF24F9" w:rsidRPr="00BB6119" w14:paraId="71E3E6D0" w14:textId="77777777" w:rsidTr="00932703">
        <w:trPr>
          <w:trHeight w:hRule="exact" w:val="563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79470" w14:textId="77777777" w:rsidR="00DF24F9" w:rsidRPr="00BB6119" w:rsidRDefault="004449F5" w:rsidP="00630B21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DF24F9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Tus papás apoyarán tu decisión de ir </w:t>
            </w:r>
            <w:r w:rsidR="00630B21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a una institución de educación superior</w:t>
            </w:r>
            <w:r w:rsidR="00DF24F9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 en vez de irte inmediatamente a trabajar?</w:t>
            </w: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64CF9" w14:textId="77777777" w:rsidR="00DF24F9" w:rsidRPr="00BB6119" w:rsidRDefault="00DF24F9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</w:tr>
      <w:tr w:rsidR="00DF24F9" w:rsidRPr="00BB6119" w14:paraId="0C3EE4E4" w14:textId="77777777" w:rsidTr="00932703">
        <w:trPr>
          <w:trHeight w:hRule="exact" w:val="287"/>
        </w:trPr>
        <w:tc>
          <w:tcPr>
            <w:tcW w:w="6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AAB27" w14:textId="77777777" w:rsidR="00DF24F9" w:rsidRPr="00BB6119" w:rsidRDefault="004449F5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  <w:r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¿</w:t>
            </w:r>
            <w:r w:rsidR="00DF24F9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>Te alcanzará el di</w:t>
            </w:r>
            <w:r w:rsidR="007373AC" w:rsidRPr="00BB6119">
              <w:rPr>
                <w:rFonts w:asciiTheme="minorHAnsi" w:hAnsiTheme="minorHAnsi"/>
                <w:sz w:val="20"/>
                <w:szCs w:val="20"/>
                <w:lang w:val="es-CL" w:eastAsia="en-US"/>
              </w:rPr>
              <w:t xml:space="preserve">nero para hacer lo que </w:t>
            </w:r>
            <w:r w:rsidR="007373AC" w:rsidRPr="007074DA">
              <w:rPr>
                <w:rFonts w:asciiTheme="minorHAnsi" w:hAnsiTheme="minorHAnsi"/>
                <w:sz w:val="20"/>
                <w:szCs w:val="20"/>
                <w:lang w:val="es-CL" w:eastAsia="en-US"/>
              </w:rPr>
              <w:t>te gusta mientras estás estudiando</w:t>
            </w:r>
            <w:r w:rsidR="00DF24F9" w:rsidRPr="007074DA">
              <w:rPr>
                <w:rFonts w:asciiTheme="minorHAnsi" w:hAnsiTheme="minorHAnsi"/>
                <w:sz w:val="20"/>
                <w:szCs w:val="20"/>
                <w:lang w:val="es-CL" w:eastAsia="en-US"/>
              </w:rPr>
              <w:t>?</w:t>
            </w:r>
          </w:p>
          <w:p w14:paraId="4D24DF18" w14:textId="77777777" w:rsidR="00DF24F9" w:rsidRPr="00BB6119" w:rsidRDefault="00DF24F9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25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F7316" w14:textId="77777777" w:rsidR="00DF24F9" w:rsidRPr="00BB6119" w:rsidRDefault="00DF24F9" w:rsidP="0085776D">
            <w:pPr>
              <w:pStyle w:val="NormalWeb"/>
              <w:shd w:val="clear" w:color="auto" w:fill="FFFFFF"/>
              <w:jc w:val="both"/>
              <w:rPr>
                <w:rFonts w:asciiTheme="minorHAnsi" w:hAnsiTheme="minorHAnsi"/>
                <w:sz w:val="20"/>
                <w:szCs w:val="20"/>
                <w:lang w:val="es-CL" w:eastAsia="en-US"/>
              </w:rPr>
            </w:pPr>
          </w:p>
        </w:tc>
      </w:tr>
    </w:tbl>
    <w:p w14:paraId="63DFC6C2" w14:textId="77777777" w:rsidR="00DF24F9" w:rsidRPr="00BB6119" w:rsidRDefault="00DF24F9" w:rsidP="00DF24F9">
      <w:pPr>
        <w:spacing w:line="240" w:lineRule="auto"/>
        <w:jc w:val="both"/>
        <w:rPr>
          <w:sz w:val="20"/>
        </w:rPr>
      </w:pPr>
    </w:p>
    <w:p w14:paraId="0E640E45" w14:textId="09B9368D" w:rsidR="000E613F" w:rsidRPr="00BB6119" w:rsidRDefault="00590200" w:rsidP="00686BF8">
      <w:pPr>
        <w:pStyle w:val="ListParagraph"/>
        <w:numPr>
          <w:ilvl w:val="0"/>
          <w:numId w:val="37"/>
        </w:numPr>
        <w:spacing w:line="240" w:lineRule="auto"/>
        <w:jc w:val="both"/>
        <w:rPr>
          <w:sz w:val="20"/>
          <w:lang w:val="es-CL"/>
        </w:rPr>
      </w:pPr>
      <w:r w:rsidRPr="00BB6119">
        <w:rPr>
          <w:sz w:val="20"/>
          <w:lang w:val="es-CL"/>
        </w:rPr>
        <w:t xml:space="preserve">Supón </w:t>
      </w:r>
      <w:r w:rsidR="001B6FCF">
        <w:rPr>
          <w:sz w:val="20"/>
          <w:lang w:val="es-CL"/>
        </w:rPr>
        <w:t>que te gradúas de una institución de educación superior</w:t>
      </w:r>
      <w:r w:rsidRPr="00BB6119">
        <w:rPr>
          <w:sz w:val="20"/>
          <w:lang w:val="es-CL"/>
        </w:rPr>
        <w:t>. D</w:t>
      </w:r>
      <w:r w:rsidR="00BB5310" w:rsidRPr="00BB6119">
        <w:rPr>
          <w:sz w:val="20"/>
          <w:lang w:val="es-CL"/>
        </w:rPr>
        <w:t>e 0</w:t>
      </w:r>
      <w:r w:rsidR="001047DD" w:rsidRPr="00BB6119">
        <w:rPr>
          <w:sz w:val="20"/>
          <w:lang w:val="es-CL"/>
        </w:rPr>
        <w:t xml:space="preserve"> a </w:t>
      </w:r>
      <w:r w:rsidR="00BB5310" w:rsidRPr="00BB6119">
        <w:rPr>
          <w:sz w:val="20"/>
          <w:lang w:val="es-CL"/>
        </w:rPr>
        <w:t xml:space="preserve">100, </w:t>
      </w:r>
      <w:r w:rsidR="00ED2D6F" w:rsidRPr="007074DA">
        <w:rPr>
          <w:sz w:val="20"/>
          <w:lang w:val="es-CL"/>
        </w:rPr>
        <w:t>¿</w:t>
      </w:r>
      <w:r w:rsidR="00BB5310" w:rsidRPr="007074DA">
        <w:rPr>
          <w:sz w:val="20"/>
          <w:lang w:val="es-CL"/>
        </w:rPr>
        <w:t>qué tan</w:t>
      </w:r>
      <w:r w:rsidR="001047DD" w:rsidRPr="007074DA">
        <w:rPr>
          <w:sz w:val="20"/>
          <w:lang w:val="es-CL"/>
        </w:rPr>
        <w:t xml:space="preserve"> seguro </w:t>
      </w:r>
      <w:r w:rsidR="000E613F" w:rsidRPr="007074DA">
        <w:rPr>
          <w:sz w:val="20"/>
          <w:lang w:val="es-CL"/>
        </w:rPr>
        <w:t>estás</w:t>
      </w:r>
      <w:r w:rsidR="004449F5" w:rsidRPr="007074DA">
        <w:rPr>
          <w:sz w:val="20"/>
          <w:lang w:val="es-CL"/>
        </w:rPr>
        <w:t xml:space="preserve"> de que</w:t>
      </w:r>
      <w:r w:rsidR="00ED2D6F" w:rsidRPr="007074DA">
        <w:rPr>
          <w:sz w:val="20"/>
          <w:lang w:val="es-CL"/>
        </w:rPr>
        <w:t xml:space="preserve"> estarás trabajando a los 30 años de edad?</w:t>
      </w:r>
      <w:r w:rsidR="000E613F" w:rsidRPr="00BB6119">
        <w:rPr>
          <w:sz w:val="20"/>
          <w:lang w:val="es-CL"/>
        </w:rPr>
        <w:t xml:space="preserve"> </w:t>
      </w:r>
      <w:r w:rsidRPr="00BB6119">
        <w:rPr>
          <w:b/>
          <w:sz w:val="20"/>
          <w:lang w:val="es-CL"/>
        </w:rPr>
        <w:t>(INTRODUCE</w:t>
      </w:r>
      <w:r w:rsidR="00BB5310" w:rsidRPr="00BB6119">
        <w:rPr>
          <w:b/>
          <w:sz w:val="20"/>
          <w:lang w:val="es-CL"/>
        </w:rPr>
        <w:t xml:space="preserve"> UN NÚMERO DE 0 A 100</w:t>
      </w:r>
      <w:r w:rsidR="00FB272B" w:rsidRPr="00BB6119">
        <w:rPr>
          <w:b/>
          <w:sz w:val="20"/>
          <w:lang w:val="es-CL"/>
        </w:rPr>
        <w:t>)</w:t>
      </w:r>
    </w:p>
    <w:tbl>
      <w:tblPr>
        <w:tblStyle w:val="TableGrid"/>
        <w:tblW w:w="0" w:type="auto"/>
        <w:tblInd w:w="3138" w:type="dxa"/>
        <w:tblLook w:val="04A0" w:firstRow="1" w:lastRow="0" w:firstColumn="1" w:lastColumn="0" w:noHBand="0" w:noVBand="1"/>
      </w:tblPr>
      <w:tblGrid>
        <w:gridCol w:w="2268"/>
      </w:tblGrid>
      <w:tr w:rsidR="00ED2D6F" w:rsidRPr="00BB6119" w14:paraId="7CF7EE1C" w14:textId="77777777" w:rsidTr="00C658BD">
        <w:tc>
          <w:tcPr>
            <w:tcW w:w="2268" w:type="dxa"/>
          </w:tcPr>
          <w:p w14:paraId="2F842E7B" w14:textId="77777777" w:rsidR="00ED2D6F" w:rsidRPr="00BB6119" w:rsidRDefault="00ED2D6F" w:rsidP="00C658BD">
            <w:pPr>
              <w:jc w:val="both"/>
              <w:rPr>
                <w:rFonts w:ascii="Times New Roman" w:hAnsi="Times New Roman"/>
                <w:color w:val="222222"/>
                <w:sz w:val="24"/>
                <w:szCs w:val="24"/>
                <w:lang w:eastAsia="en-GB"/>
              </w:rPr>
            </w:pPr>
          </w:p>
        </w:tc>
      </w:tr>
    </w:tbl>
    <w:p w14:paraId="4E76A8AC" w14:textId="77777777" w:rsidR="00ED2D6F" w:rsidRPr="00BB6119" w:rsidRDefault="00ED2D6F" w:rsidP="00ED2D6F">
      <w:pPr>
        <w:spacing w:line="240" w:lineRule="auto"/>
        <w:jc w:val="both"/>
        <w:rPr>
          <w:sz w:val="20"/>
        </w:rPr>
      </w:pPr>
    </w:p>
    <w:p w14:paraId="3931BC1B" w14:textId="28B4B8C4" w:rsidR="00ED2D6F" w:rsidRPr="007074DA" w:rsidRDefault="00ED2D6F" w:rsidP="00ED2D6F">
      <w:pPr>
        <w:pStyle w:val="ListParagraph"/>
        <w:numPr>
          <w:ilvl w:val="0"/>
          <w:numId w:val="37"/>
        </w:numPr>
        <w:spacing w:line="240" w:lineRule="auto"/>
        <w:jc w:val="both"/>
        <w:rPr>
          <w:sz w:val="20"/>
          <w:lang w:val="es-CL"/>
        </w:rPr>
      </w:pPr>
      <w:r w:rsidRPr="007074DA">
        <w:rPr>
          <w:sz w:val="20"/>
          <w:lang w:val="es-CL"/>
        </w:rPr>
        <w:t>Supón que te gra</w:t>
      </w:r>
      <w:r w:rsidR="001B6FCF">
        <w:rPr>
          <w:sz w:val="20"/>
          <w:lang w:val="es-CL"/>
        </w:rPr>
        <w:t>dúas de una institución de educación superior</w:t>
      </w:r>
      <w:r w:rsidRPr="007074DA">
        <w:rPr>
          <w:sz w:val="20"/>
          <w:lang w:val="es-CL"/>
        </w:rPr>
        <w:t>. ¿</w:t>
      </w:r>
      <w:r w:rsidR="00767DF0" w:rsidRPr="007074DA">
        <w:rPr>
          <w:sz w:val="20"/>
          <w:lang w:val="es-CL"/>
        </w:rPr>
        <w:t>En qué rango crees que se encontrarían tus ingresos</w:t>
      </w:r>
      <w:r w:rsidRPr="007074DA">
        <w:rPr>
          <w:sz w:val="20"/>
          <w:lang w:val="es-CL"/>
        </w:rPr>
        <w:t xml:space="preserve"> a los 30 años de edad? </w:t>
      </w:r>
      <w:r w:rsidRPr="007074DA">
        <w:rPr>
          <w:b/>
          <w:sz w:val="20"/>
          <w:lang w:val="es-CL"/>
        </w:rPr>
        <w:t xml:space="preserve">(MARCA </w:t>
      </w:r>
      <w:r w:rsidR="00E70E59" w:rsidRPr="007074DA">
        <w:rPr>
          <w:b/>
          <w:sz w:val="20"/>
          <w:lang w:val="es-CL"/>
        </w:rPr>
        <w:t>SOLO</w:t>
      </w:r>
      <w:r w:rsidRPr="007074DA">
        <w:rPr>
          <w:b/>
          <w:sz w:val="20"/>
          <w:lang w:val="es-CL"/>
        </w:rPr>
        <w:t xml:space="preserve"> UNA ALTERNATIVA)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261"/>
      </w:tblGrid>
      <w:tr w:rsidR="00ED2D6F" w:rsidRPr="007074DA" w14:paraId="46C212C0" w14:textId="77777777" w:rsidTr="00ED2D6F">
        <w:trPr>
          <w:jc w:val="center"/>
        </w:trPr>
        <w:tc>
          <w:tcPr>
            <w:tcW w:w="562" w:type="dxa"/>
          </w:tcPr>
          <w:p w14:paraId="440A27AF" w14:textId="77777777" w:rsidR="00ED2D6F" w:rsidRPr="007074DA" w:rsidRDefault="00ED2D6F" w:rsidP="00C658BD">
            <w:pPr>
              <w:jc w:val="both"/>
            </w:pPr>
            <w:r w:rsidRPr="007074DA">
              <w:lastRenderedPageBreak/>
              <w:t>1</w:t>
            </w:r>
          </w:p>
        </w:tc>
        <w:tc>
          <w:tcPr>
            <w:tcW w:w="3261" w:type="dxa"/>
          </w:tcPr>
          <w:p w14:paraId="54A1302D" w14:textId="77777777" w:rsidR="00ED2D6F" w:rsidRPr="007074DA" w:rsidRDefault="00ED2D6F" w:rsidP="00C658BD">
            <w:pPr>
              <w:jc w:val="both"/>
            </w:pPr>
            <w:r w:rsidRPr="007074DA">
              <w:t>$ 0 - $ 200.000 mensuales</w:t>
            </w:r>
          </w:p>
        </w:tc>
      </w:tr>
      <w:tr w:rsidR="00ED2D6F" w:rsidRPr="007074DA" w14:paraId="1EF51121" w14:textId="77777777" w:rsidTr="00ED2D6F">
        <w:trPr>
          <w:jc w:val="center"/>
        </w:trPr>
        <w:tc>
          <w:tcPr>
            <w:tcW w:w="562" w:type="dxa"/>
          </w:tcPr>
          <w:p w14:paraId="1E5638E0" w14:textId="77777777" w:rsidR="00ED2D6F" w:rsidRPr="007074DA" w:rsidRDefault="00ED2D6F" w:rsidP="00C658BD">
            <w:pPr>
              <w:jc w:val="both"/>
            </w:pPr>
            <w:r w:rsidRPr="007074DA">
              <w:t>2</w:t>
            </w:r>
          </w:p>
        </w:tc>
        <w:tc>
          <w:tcPr>
            <w:tcW w:w="3261" w:type="dxa"/>
          </w:tcPr>
          <w:p w14:paraId="6CD0BD24" w14:textId="77777777" w:rsidR="00ED2D6F" w:rsidRPr="007074DA" w:rsidRDefault="00ED2D6F" w:rsidP="00C658BD">
            <w:pPr>
              <w:jc w:val="both"/>
            </w:pPr>
            <w:r w:rsidRPr="007074DA">
              <w:t>$ 200.001 - $ 400.000 mensuales</w:t>
            </w:r>
          </w:p>
        </w:tc>
      </w:tr>
      <w:tr w:rsidR="00ED2D6F" w:rsidRPr="007074DA" w14:paraId="75111499" w14:textId="77777777" w:rsidTr="00ED2D6F">
        <w:trPr>
          <w:jc w:val="center"/>
        </w:trPr>
        <w:tc>
          <w:tcPr>
            <w:tcW w:w="562" w:type="dxa"/>
          </w:tcPr>
          <w:p w14:paraId="3A9EECFD" w14:textId="77777777" w:rsidR="00ED2D6F" w:rsidRPr="007074DA" w:rsidRDefault="00ED2D6F" w:rsidP="00C658BD">
            <w:pPr>
              <w:jc w:val="both"/>
            </w:pPr>
            <w:r w:rsidRPr="007074DA">
              <w:t>3</w:t>
            </w:r>
          </w:p>
        </w:tc>
        <w:tc>
          <w:tcPr>
            <w:tcW w:w="3261" w:type="dxa"/>
          </w:tcPr>
          <w:p w14:paraId="7DF6831E" w14:textId="77777777" w:rsidR="00ED2D6F" w:rsidRPr="007074DA" w:rsidRDefault="00ED2D6F" w:rsidP="00C658BD">
            <w:pPr>
              <w:jc w:val="both"/>
            </w:pPr>
            <w:r w:rsidRPr="007074DA">
              <w:t>$ 400.001 - $ 600.000 mensuales</w:t>
            </w:r>
          </w:p>
        </w:tc>
      </w:tr>
      <w:tr w:rsidR="00ED2D6F" w:rsidRPr="007074DA" w14:paraId="1487FFD1" w14:textId="77777777" w:rsidTr="00ED2D6F">
        <w:trPr>
          <w:jc w:val="center"/>
        </w:trPr>
        <w:tc>
          <w:tcPr>
            <w:tcW w:w="562" w:type="dxa"/>
          </w:tcPr>
          <w:p w14:paraId="2B5037C8" w14:textId="77777777" w:rsidR="00ED2D6F" w:rsidRPr="007074DA" w:rsidRDefault="00ED2D6F" w:rsidP="00C658BD">
            <w:pPr>
              <w:jc w:val="both"/>
            </w:pPr>
            <w:r w:rsidRPr="007074DA">
              <w:t>4</w:t>
            </w:r>
          </w:p>
        </w:tc>
        <w:tc>
          <w:tcPr>
            <w:tcW w:w="3261" w:type="dxa"/>
          </w:tcPr>
          <w:p w14:paraId="3F78B36C" w14:textId="77777777" w:rsidR="00ED2D6F" w:rsidRPr="007074DA" w:rsidRDefault="00ED2D6F" w:rsidP="00C658BD">
            <w:pPr>
              <w:jc w:val="both"/>
            </w:pPr>
            <w:r w:rsidRPr="007074DA">
              <w:t>$ 600.001 - $ 800.000 mensuales</w:t>
            </w:r>
          </w:p>
        </w:tc>
      </w:tr>
      <w:tr w:rsidR="00ED2D6F" w:rsidRPr="007074DA" w14:paraId="615D67F8" w14:textId="77777777" w:rsidTr="00ED2D6F">
        <w:trPr>
          <w:jc w:val="center"/>
        </w:trPr>
        <w:tc>
          <w:tcPr>
            <w:tcW w:w="562" w:type="dxa"/>
          </w:tcPr>
          <w:p w14:paraId="406DB6A3" w14:textId="77777777" w:rsidR="00ED2D6F" w:rsidRPr="007074DA" w:rsidRDefault="00ED2D6F" w:rsidP="00C658BD">
            <w:pPr>
              <w:jc w:val="both"/>
            </w:pPr>
            <w:r w:rsidRPr="007074DA">
              <w:t>5</w:t>
            </w:r>
          </w:p>
        </w:tc>
        <w:tc>
          <w:tcPr>
            <w:tcW w:w="3261" w:type="dxa"/>
          </w:tcPr>
          <w:p w14:paraId="4C047084" w14:textId="77777777" w:rsidR="00ED2D6F" w:rsidRPr="007074DA" w:rsidRDefault="00ED2D6F" w:rsidP="00C658BD">
            <w:pPr>
              <w:jc w:val="both"/>
            </w:pPr>
            <w:r w:rsidRPr="007074DA">
              <w:t>$ 800.001 - $ 1.000.000 mensuales</w:t>
            </w:r>
          </w:p>
        </w:tc>
      </w:tr>
      <w:tr w:rsidR="00ED2D6F" w:rsidRPr="00BB6119" w14:paraId="63742895" w14:textId="77777777" w:rsidTr="00ED2D6F">
        <w:trPr>
          <w:jc w:val="center"/>
        </w:trPr>
        <w:tc>
          <w:tcPr>
            <w:tcW w:w="562" w:type="dxa"/>
          </w:tcPr>
          <w:p w14:paraId="576A8423" w14:textId="77777777" w:rsidR="00ED2D6F" w:rsidRPr="007074DA" w:rsidRDefault="00ED2D6F" w:rsidP="00C658BD">
            <w:pPr>
              <w:jc w:val="both"/>
            </w:pPr>
            <w:r w:rsidRPr="007074DA">
              <w:t>6</w:t>
            </w:r>
          </w:p>
        </w:tc>
        <w:tc>
          <w:tcPr>
            <w:tcW w:w="3261" w:type="dxa"/>
          </w:tcPr>
          <w:p w14:paraId="2C5C13E6" w14:textId="77777777" w:rsidR="00ED2D6F" w:rsidRPr="00BB6119" w:rsidRDefault="00ED2D6F" w:rsidP="00C658BD">
            <w:pPr>
              <w:jc w:val="both"/>
            </w:pPr>
            <w:r w:rsidRPr="007074DA">
              <w:t>$ 1.000.001 o más mensuales</w:t>
            </w:r>
          </w:p>
        </w:tc>
      </w:tr>
    </w:tbl>
    <w:p w14:paraId="7A45C7A6" w14:textId="77777777" w:rsidR="00ED2D6F" w:rsidRPr="00BB6119" w:rsidRDefault="00ED2D6F" w:rsidP="00ED2D6F">
      <w:pPr>
        <w:spacing w:line="240" w:lineRule="auto"/>
        <w:jc w:val="both"/>
        <w:rPr>
          <w:sz w:val="20"/>
        </w:rPr>
      </w:pPr>
    </w:p>
    <w:p w14:paraId="62091E3E" w14:textId="1553AE98" w:rsidR="00E10827" w:rsidRPr="00BB6119" w:rsidRDefault="008369F4" w:rsidP="00686BF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lang w:val="es-CL"/>
        </w:rPr>
      </w:pPr>
      <w:r w:rsidRPr="00BB6119">
        <w:rPr>
          <w:bCs/>
          <w:sz w:val="20"/>
          <w:lang w:val="es-CL"/>
        </w:rPr>
        <w:t xml:space="preserve">Pensando en tu futuro, ¿cuál es el nivel de educación más alto que </w:t>
      </w:r>
      <w:r w:rsidR="000859E6" w:rsidRPr="00BB6119">
        <w:rPr>
          <w:b/>
          <w:bCs/>
          <w:sz w:val="20"/>
          <w:u w:val="single"/>
          <w:lang w:val="es-CL"/>
        </w:rPr>
        <w:t>CREES</w:t>
      </w:r>
      <w:r w:rsidR="000859E6" w:rsidRPr="00BB6119">
        <w:rPr>
          <w:bCs/>
          <w:sz w:val="20"/>
          <w:lang w:val="es-CL"/>
        </w:rPr>
        <w:t xml:space="preserve"> </w:t>
      </w:r>
      <w:r w:rsidRPr="00BB6119">
        <w:rPr>
          <w:bCs/>
          <w:sz w:val="20"/>
          <w:lang w:val="es-CL"/>
        </w:rPr>
        <w:t>que vas a poder completar?</w:t>
      </w:r>
      <w:r w:rsidRPr="00BB6119">
        <w:rPr>
          <w:bCs/>
          <w:lang w:val="es-CL"/>
        </w:rPr>
        <w:t xml:space="preserve"> </w:t>
      </w:r>
      <w:r w:rsidRPr="00BB6119">
        <w:rPr>
          <w:b/>
          <w:sz w:val="20"/>
          <w:szCs w:val="18"/>
          <w:lang w:val="es-CL"/>
        </w:rPr>
        <w:t xml:space="preserve">(MARCA </w:t>
      </w:r>
      <w:r w:rsidR="00E70E59">
        <w:rPr>
          <w:b/>
          <w:sz w:val="20"/>
          <w:szCs w:val="18"/>
          <w:lang w:val="es-CL"/>
        </w:rPr>
        <w:t>SOLO</w:t>
      </w:r>
      <w:r w:rsidRPr="00BB6119">
        <w:rPr>
          <w:b/>
          <w:sz w:val="20"/>
          <w:szCs w:val="18"/>
          <w:lang w:val="es-CL"/>
        </w:rPr>
        <w:t xml:space="preserve"> UNA ALTERNATIVA)</w:t>
      </w:r>
    </w:p>
    <w:p w14:paraId="12DA22F1" w14:textId="77777777" w:rsidR="0020141D" w:rsidRPr="00BB6119" w:rsidRDefault="0020141D" w:rsidP="0020141D">
      <w:pPr>
        <w:spacing w:after="0" w:line="240" w:lineRule="auto"/>
        <w:jc w:val="both"/>
      </w:pPr>
    </w:p>
    <w:tbl>
      <w:tblPr>
        <w:tblW w:w="803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7185"/>
      </w:tblGrid>
      <w:tr w:rsidR="00E10827" w:rsidRPr="00BB6119" w14:paraId="2CF5D9ED" w14:textId="77777777" w:rsidTr="004E3D29">
        <w:trPr>
          <w:trHeight w:hRule="exact" w:val="319"/>
          <w:jc w:val="center"/>
        </w:trPr>
        <w:tc>
          <w:tcPr>
            <w:tcW w:w="8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B390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1</w:t>
            </w:r>
          </w:p>
        </w:tc>
        <w:tc>
          <w:tcPr>
            <w:tcW w:w="71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80507" w14:textId="465DAEE5" w:rsidR="00E10827" w:rsidRPr="00BB6119" w:rsidRDefault="008369F4" w:rsidP="005F05A7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No creo que llegue a completar </w:t>
            </w:r>
            <w:r w:rsidR="005F05A7">
              <w:rPr>
                <w:rFonts w:eastAsia="Times New Roman" w:cs="Times New Roman"/>
                <w:sz w:val="18"/>
                <w:szCs w:val="20"/>
                <w:lang w:val="es-CL"/>
              </w:rPr>
              <w:t>cuarto</w:t>
            </w:r>
            <w:r w:rsidR="005F05A7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año de educación media</w:t>
            </w:r>
          </w:p>
        </w:tc>
      </w:tr>
      <w:tr w:rsidR="00E10827" w:rsidRPr="00BB6119" w14:paraId="5C70CE23" w14:textId="77777777" w:rsidTr="004E3D29">
        <w:trPr>
          <w:trHeight w:hRule="exact" w:val="319"/>
          <w:jc w:val="center"/>
        </w:trPr>
        <w:tc>
          <w:tcPr>
            <w:tcW w:w="8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20A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2</w:t>
            </w:r>
          </w:p>
        </w:tc>
        <w:tc>
          <w:tcPr>
            <w:tcW w:w="71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F926A" w14:textId="130B7171" w:rsidR="00E10827" w:rsidRPr="00BB6119" w:rsidRDefault="008369F4" w:rsidP="005F05A7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Completaré </w:t>
            </w:r>
            <w:r w:rsidR="005F05A7">
              <w:rPr>
                <w:rFonts w:eastAsia="Times New Roman" w:cs="Times New Roman"/>
                <w:sz w:val="18"/>
                <w:szCs w:val="20"/>
                <w:lang w:val="es-CL"/>
              </w:rPr>
              <w:t>cuarto</w:t>
            </w:r>
            <w:r w:rsidR="005F05A7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año de educación media</w:t>
            </w:r>
          </w:p>
        </w:tc>
      </w:tr>
      <w:tr w:rsidR="00E10827" w:rsidRPr="00BB6119" w14:paraId="3DB23880" w14:textId="77777777" w:rsidTr="004E3D29">
        <w:trPr>
          <w:trHeight w:hRule="exact" w:val="319"/>
          <w:jc w:val="center"/>
        </w:trPr>
        <w:tc>
          <w:tcPr>
            <w:tcW w:w="8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1088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3</w:t>
            </w:r>
          </w:p>
        </w:tc>
        <w:tc>
          <w:tcPr>
            <w:tcW w:w="71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20262" w14:textId="77777777" w:rsidR="00E10827" w:rsidRPr="00BB6119" w:rsidRDefault="008369F4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Completaré una carrera en un centro de formación técnica o instituto profesional</w:t>
            </w:r>
          </w:p>
        </w:tc>
      </w:tr>
      <w:tr w:rsidR="00E10827" w:rsidRPr="00BB6119" w14:paraId="4FF61747" w14:textId="77777777" w:rsidTr="004E3D29">
        <w:trPr>
          <w:trHeight w:hRule="exact" w:val="319"/>
          <w:jc w:val="center"/>
        </w:trPr>
        <w:tc>
          <w:tcPr>
            <w:tcW w:w="8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E6A9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4</w:t>
            </w:r>
          </w:p>
        </w:tc>
        <w:tc>
          <w:tcPr>
            <w:tcW w:w="71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C8990" w14:textId="77777777" w:rsidR="00E10827" w:rsidRPr="00BB6119" w:rsidRDefault="008369F4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Completaré una carrera en una universidad</w:t>
            </w:r>
          </w:p>
        </w:tc>
      </w:tr>
    </w:tbl>
    <w:p w14:paraId="2EE7E0F3" w14:textId="77777777" w:rsidR="0004470D" w:rsidRPr="00BB6119" w:rsidRDefault="0004470D">
      <w:pPr>
        <w:pStyle w:val="Standard1"/>
        <w:spacing w:after="0" w:line="240" w:lineRule="auto"/>
        <w:rPr>
          <w:szCs w:val="18"/>
          <w:lang w:val="es-CL"/>
        </w:rPr>
      </w:pPr>
    </w:p>
    <w:p w14:paraId="10ADA22C" w14:textId="390BC542" w:rsidR="00E10827" w:rsidRPr="00BB6119" w:rsidRDefault="008369F4" w:rsidP="00686BF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lang w:val="es-CL"/>
        </w:rPr>
      </w:pPr>
      <w:r w:rsidRPr="00BB6119">
        <w:rPr>
          <w:bCs/>
          <w:sz w:val="20"/>
          <w:lang w:val="es-CL"/>
        </w:rPr>
        <w:t xml:space="preserve">Pensando en tu futuro, ¿cuál es el nivel de educación más alto que te </w:t>
      </w:r>
      <w:r w:rsidR="000859E6" w:rsidRPr="00BB6119">
        <w:rPr>
          <w:b/>
          <w:bCs/>
          <w:sz w:val="20"/>
          <w:u w:val="single"/>
          <w:lang w:val="es-CL"/>
        </w:rPr>
        <w:t>GUSTARÍA</w:t>
      </w:r>
      <w:r w:rsidR="000859E6" w:rsidRPr="00BB6119">
        <w:rPr>
          <w:bCs/>
          <w:sz w:val="20"/>
          <w:lang w:val="es-CL"/>
        </w:rPr>
        <w:t xml:space="preserve"> </w:t>
      </w:r>
      <w:r w:rsidRPr="00BB6119">
        <w:rPr>
          <w:bCs/>
          <w:sz w:val="20"/>
          <w:lang w:val="es-CL"/>
        </w:rPr>
        <w:t xml:space="preserve">completar? </w:t>
      </w:r>
      <w:r w:rsidRPr="00BB6119">
        <w:rPr>
          <w:b/>
          <w:sz w:val="20"/>
          <w:szCs w:val="18"/>
          <w:lang w:val="es-CL"/>
        </w:rPr>
        <w:t xml:space="preserve">(MARCA </w:t>
      </w:r>
      <w:r w:rsidR="00E70E59">
        <w:rPr>
          <w:b/>
          <w:sz w:val="20"/>
          <w:szCs w:val="18"/>
          <w:lang w:val="es-CL"/>
        </w:rPr>
        <w:t>SOLO</w:t>
      </w:r>
      <w:r w:rsidRPr="00BB6119">
        <w:rPr>
          <w:b/>
          <w:sz w:val="20"/>
          <w:szCs w:val="18"/>
          <w:lang w:val="es-CL"/>
        </w:rPr>
        <w:t xml:space="preserve"> UNA ALTERNATIVA)</w:t>
      </w:r>
    </w:p>
    <w:tbl>
      <w:tblPr>
        <w:tblW w:w="802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7168"/>
      </w:tblGrid>
      <w:tr w:rsidR="00E10827" w:rsidRPr="00BB6119" w14:paraId="28C2BAFE" w14:textId="77777777" w:rsidTr="004E3D29">
        <w:trPr>
          <w:trHeight w:hRule="exact" w:val="302"/>
          <w:jc w:val="center"/>
        </w:trPr>
        <w:tc>
          <w:tcPr>
            <w:tcW w:w="8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327E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1</w:t>
            </w:r>
          </w:p>
        </w:tc>
        <w:tc>
          <w:tcPr>
            <w:tcW w:w="71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FCD45" w14:textId="77777777" w:rsidR="00E10827" w:rsidRPr="00BB6119" w:rsidRDefault="008369F4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No tengo interés en terminar la enseñanza media</w:t>
            </w:r>
          </w:p>
        </w:tc>
      </w:tr>
      <w:tr w:rsidR="00E10827" w:rsidRPr="00BB6119" w14:paraId="7F2DA540" w14:textId="77777777" w:rsidTr="004E3D29">
        <w:trPr>
          <w:trHeight w:hRule="exact" w:val="302"/>
          <w:jc w:val="center"/>
        </w:trPr>
        <w:tc>
          <w:tcPr>
            <w:tcW w:w="8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C5D8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2</w:t>
            </w:r>
          </w:p>
        </w:tc>
        <w:tc>
          <w:tcPr>
            <w:tcW w:w="71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D6AFA" w14:textId="139B3A37" w:rsidR="00E10827" w:rsidRPr="00BB6119" w:rsidRDefault="007373AC" w:rsidP="005F05A7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7074DA">
              <w:rPr>
                <w:rFonts w:eastAsia="Times New Roman" w:cs="Times New Roman"/>
                <w:sz w:val="18"/>
                <w:szCs w:val="20"/>
                <w:lang w:val="es-CL"/>
              </w:rPr>
              <w:t>Me gustaría completar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</w:t>
            </w:r>
            <w:r w:rsidR="005F05A7">
              <w:rPr>
                <w:rFonts w:eastAsia="Times New Roman" w:cs="Times New Roman"/>
                <w:sz w:val="18"/>
                <w:szCs w:val="20"/>
                <w:lang w:val="es-CL"/>
              </w:rPr>
              <w:t>cuarto</w:t>
            </w:r>
            <w:r w:rsidR="005F05A7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>año de educación media</w:t>
            </w:r>
          </w:p>
        </w:tc>
      </w:tr>
      <w:tr w:rsidR="00E10827" w:rsidRPr="00BB6119" w14:paraId="5D4B8606" w14:textId="77777777" w:rsidTr="004E3D29">
        <w:trPr>
          <w:trHeight w:hRule="exact" w:val="302"/>
          <w:jc w:val="center"/>
        </w:trPr>
        <w:tc>
          <w:tcPr>
            <w:tcW w:w="8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97D7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3</w:t>
            </w:r>
          </w:p>
        </w:tc>
        <w:tc>
          <w:tcPr>
            <w:tcW w:w="71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E0ED2" w14:textId="77777777" w:rsidR="00E10827" w:rsidRPr="00BB6119" w:rsidRDefault="007373AC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Me gustaría completar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una carrera en un centro de formación técnica o instituto profesional</w:t>
            </w:r>
          </w:p>
        </w:tc>
      </w:tr>
      <w:tr w:rsidR="00E10827" w:rsidRPr="00BB6119" w14:paraId="71B0E0ED" w14:textId="77777777" w:rsidTr="004E3D29">
        <w:trPr>
          <w:trHeight w:hRule="exact" w:val="302"/>
          <w:jc w:val="center"/>
        </w:trPr>
        <w:tc>
          <w:tcPr>
            <w:tcW w:w="8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1783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4</w:t>
            </w:r>
          </w:p>
        </w:tc>
        <w:tc>
          <w:tcPr>
            <w:tcW w:w="71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D75E6" w14:textId="77777777" w:rsidR="00E10827" w:rsidRPr="00BB6119" w:rsidRDefault="007373AC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Me gustaría completar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una carrera en una universidad</w:t>
            </w:r>
          </w:p>
        </w:tc>
      </w:tr>
    </w:tbl>
    <w:p w14:paraId="29B1E55A" w14:textId="5140FC0A" w:rsidR="00793BAC" w:rsidRPr="00BB6119" w:rsidRDefault="00793BAC" w:rsidP="00686BF8">
      <w:pPr>
        <w:pStyle w:val="ListParagraph"/>
        <w:numPr>
          <w:ilvl w:val="0"/>
          <w:numId w:val="37"/>
        </w:numPr>
        <w:spacing w:before="240" w:line="240" w:lineRule="auto"/>
        <w:jc w:val="both"/>
        <w:rPr>
          <w:b/>
          <w:sz w:val="20"/>
          <w:szCs w:val="20"/>
          <w:lang w:val="es-CL"/>
        </w:rPr>
      </w:pPr>
      <w:r w:rsidRPr="00BB6119">
        <w:rPr>
          <w:sz w:val="20"/>
          <w:szCs w:val="20"/>
          <w:lang w:val="es-CL"/>
        </w:rPr>
        <w:t>P</w:t>
      </w:r>
      <w:r w:rsidR="004449F5" w:rsidRPr="00BB6119">
        <w:rPr>
          <w:sz w:val="20"/>
          <w:szCs w:val="20"/>
          <w:lang w:val="es-CL"/>
        </w:rPr>
        <w:t xml:space="preserve">ensando en tu futuro, </w:t>
      </w:r>
      <w:r w:rsidR="00BB5310" w:rsidRPr="00BB6119">
        <w:rPr>
          <w:sz w:val="20"/>
          <w:szCs w:val="20"/>
          <w:lang w:val="es-CL"/>
        </w:rPr>
        <w:t>qué tan</w:t>
      </w:r>
      <w:r w:rsidR="00FB4D82" w:rsidRPr="00BB6119">
        <w:rPr>
          <w:sz w:val="20"/>
          <w:szCs w:val="20"/>
          <w:lang w:val="es-CL"/>
        </w:rPr>
        <w:t xml:space="preserve"> seguro(a) estás </w:t>
      </w:r>
      <w:r w:rsidR="00901726" w:rsidRPr="00BB6119">
        <w:rPr>
          <w:sz w:val="20"/>
          <w:szCs w:val="20"/>
          <w:lang w:val="es-CL"/>
        </w:rPr>
        <w:t xml:space="preserve">que </w:t>
      </w:r>
      <w:r w:rsidRPr="00BB6119">
        <w:rPr>
          <w:sz w:val="20"/>
          <w:szCs w:val="20"/>
          <w:lang w:val="es-CL"/>
        </w:rPr>
        <w:t xml:space="preserve">cuando salgas de </w:t>
      </w:r>
      <w:r w:rsidR="00767DF0">
        <w:rPr>
          <w:sz w:val="20"/>
          <w:szCs w:val="20"/>
          <w:lang w:val="es-CL"/>
        </w:rPr>
        <w:t>cuarto</w:t>
      </w:r>
      <w:r w:rsidR="00767DF0" w:rsidRPr="00BB6119">
        <w:rPr>
          <w:sz w:val="20"/>
          <w:szCs w:val="20"/>
          <w:lang w:val="es-CL"/>
        </w:rPr>
        <w:t xml:space="preserve"> </w:t>
      </w:r>
      <w:r w:rsidR="00767DF0">
        <w:rPr>
          <w:sz w:val="20"/>
          <w:szCs w:val="20"/>
          <w:lang w:val="es-CL"/>
        </w:rPr>
        <w:t>m</w:t>
      </w:r>
      <w:r w:rsidR="00767DF0" w:rsidRPr="00BB6119">
        <w:rPr>
          <w:sz w:val="20"/>
          <w:szCs w:val="20"/>
          <w:lang w:val="es-CL"/>
        </w:rPr>
        <w:t>edio</w:t>
      </w:r>
      <w:r w:rsidR="00FB4D82" w:rsidRPr="00BB6119">
        <w:rPr>
          <w:sz w:val="20"/>
          <w:szCs w:val="20"/>
          <w:lang w:val="es-CL"/>
        </w:rPr>
        <w:t>:</w:t>
      </w:r>
      <w:r w:rsidRPr="00BB6119">
        <w:rPr>
          <w:sz w:val="20"/>
          <w:szCs w:val="20"/>
          <w:lang w:val="es-CL"/>
        </w:rPr>
        <w:t xml:space="preserve"> </w:t>
      </w:r>
      <w:r w:rsidRPr="00BB6119">
        <w:rPr>
          <w:b/>
          <w:sz w:val="20"/>
          <w:szCs w:val="20"/>
          <w:lang w:val="es-CL"/>
        </w:rPr>
        <w:t>(</w:t>
      </w:r>
      <w:r w:rsidR="00BB5310" w:rsidRPr="00BB6119">
        <w:rPr>
          <w:b/>
          <w:sz w:val="20"/>
          <w:szCs w:val="20"/>
          <w:lang w:val="es-CL"/>
        </w:rPr>
        <w:t>INTRODUCE UN NÚMERO DE 0 A 100</w:t>
      </w:r>
      <w:r w:rsidR="00FB4D82" w:rsidRPr="00BB6119">
        <w:rPr>
          <w:b/>
          <w:sz w:val="20"/>
          <w:szCs w:val="20"/>
          <w:lang w:val="es-CL"/>
        </w:rPr>
        <w:t xml:space="preserve"> EN CADA FILA</w:t>
      </w:r>
      <w:r w:rsidRPr="00BB6119">
        <w:rPr>
          <w:b/>
          <w:sz w:val="20"/>
          <w:szCs w:val="20"/>
          <w:lang w:val="es-CL"/>
        </w:rPr>
        <w:t>)</w:t>
      </w:r>
    </w:p>
    <w:tbl>
      <w:tblPr>
        <w:tblW w:w="79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4967"/>
        <w:gridCol w:w="2126"/>
      </w:tblGrid>
      <w:tr w:rsidR="00767DF0" w:rsidRPr="00BB6119" w14:paraId="05A2C3EF" w14:textId="77777777" w:rsidTr="00932703">
        <w:trPr>
          <w:trHeight w:hRule="exact" w:val="340"/>
          <w:jc w:val="center"/>
        </w:trPr>
        <w:tc>
          <w:tcPr>
            <w:tcW w:w="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86DE9" w14:textId="77777777" w:rsidR="00767DF0" w:rsidRPr="00BB6119" w:rsidRDefault="00767DF0" w:rsidP="00767DF0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1</w:t>
            </w:r>
          </w:p>
        </w:tc>
        <w:tc>
          <w:tcPr>
            <w:tcW w:w="4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D50AC" w14:textId="4511E5EC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¿</w:t>
            </w:r>
            <w:r>
              <w:rPr>
                <w:rFonts w:eastAsia="Times New Roman" w:cs="Times New Roman"/>
                <w:sz w:val="18"/>
                <w:szCs w:val="20"/>
                <w:lang w:val="es-CL"/>
              </w:rPr>
              <w:t>Estudiarás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en un Centro de Formación Técnica?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4ECA5D6" w14:textId="77777777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</w:p>
        </w:tc>
      </w:tr>
      <w:tr w:rsidR="00767DF0" w:rsidRPr="00BB6119" w14:paraId="11758EF2" w14:textId="77777777" w:rsidTr="00932703">
        <w:trPr>
          <w:trHeight w:hRule="exact" w:val="340"/>
          <w:jc w:val="center"/>
        </w:trPr>
        <w:tc>
          <w:tcPr>
            <w:tcW w:w="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35C59" w14:textId="77777777" w:rsidR="00767DF0" w:rsidRPr="00BB6119" w:rsidRDefault="00767DF0" w:rsidP="00767DF0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2</w:t>
            </w:r>
          </w:p>
        </w:tc>
        <w:tc>
          <w:tcPr>
            <w:tcW w:w="4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AA8D6" w14:textId="6F398938" w:rsidR="00767DF0" w:rsidRPr="00BB6119" w:rsidRDefault="00767DF0" w:rsidP="005F05A7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¿</w:t>
            </w:r>
            <w:r>
              <w:rPr>
                <w:rFonts w:eastAsia="Times New Roman" w:cs="Times New Roman"/>
                <w:sz w:val="18"/>
                <w:szCs w:val="20"/>
                <w:lang w:val="es-CL"/>
              </w:rPr>
              <w:t>Estudiarás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en un Instituto Profesional?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C6BDFCD" w14:textId="77777777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</w:p>
        </w:tc>
      </w:tr>
      <w:tr w:rsidR="00767DF0" w:rsidRPr="00BB6119" w14:paraId="4EFEE2A5" w14:textId="77777777" w:rsidTr="00932703">
        <w:trPr>
          <w:trHeight w:hRule="exact" w:val="340"/>
          <w:jc w:val="center"/>
        </w:trPr>
        <w:tc>
          <w:tcPr>
            <w:tcW w:w="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99ABA" w14:textId="77777777" w:rsidR="00767DF0" w:rsidRPr="00BB6119" w:rsidRDefault="00767DF0" w:rsidP="00767DF0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3</w:t>
            </w:r>
          </w:p>
        </w:tc>
        <w:tc>
          <w:tcPr>
            <w:tcW w:w="4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1AFFB" w14:textId="22A961D9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¿</w:t>
            </w:r>
            <w:r>
              <w:rPr>
                <w:rFonts w:eastAsia="Times New Roman" w:cs="Times New Roman"/>
                <w:sz w:val="18"/>
                <w:szCs w:val="20"/>
                <w:lang w:val="es-CL"/>
              </w:rPr>
              <w:t xml:space="preserve">Estudiarás 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en una Universidad?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2B904ED" w14:textId="77777777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</w:p>
        </w:tc>
      </w:tr>
      <w:tr w:rsidR="00767DF0" w:rsidRPr="00BB6119" w14:paraId="20F0DEEC" w14:textId="77777777" w:rsidTr="00932703">
        <w:trPr>
          <w:trHeight w:hRule="exact" w:val="340"/>
          <w:jc w:val="center"/>
        </w:trPr>
        <w:tc>
          <w:tcPr>
            <w:tcW w:w="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9B906" w14:textId="77777777" w:rsidR="00767DF0" w:rsidRPr="00BB6119" w:rsidRDefault="00767DF0" w:rsidP="00767DF0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4</w:t>
            </w:r>
          </w:p>
        </w:tc>
        <w:tc>
          <w:tcPr>
            <w:tcW w:w="4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BCFED" w14:textId="571B9334" w:rsidR="00767DF0" w:rsidRPr="00BB6119" w:rsidRDefault="00767DF0" w:rsidP="003139F4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¿</w:t>
            </w:r>
            <w:r w:rsidR="003139F4">
              <w:rPr>
                <w:rFonts w:eastAsia="Times New Roman" w:cs="Times New Roman"/>
                <w:sz w:val="18"/>
                <w:szCs w:val="20"/>
                <w:lang w:val="es-CL"/>
              </w:rPr>
              <w:t>Entrarás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a trabajar?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D74B282" w14:textId="77777777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</w:p>
        </w:tc>
      </w:tr>
      <w:tr w:rsidR="00767DF0" w:rsidRPr="00BB6119" w14:paraId="62CB795A" w14:textId="77777777" w:rsidTr="00932703">
        <w:trPr>
          <w:trHeight w:hRule="exact" w:val="340"/>
          <w:jc w:val="center"/>
        </w:trPr>
        <w:tc>
          <w:tcPr>
            <w:tcW w:w="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4D854" w14:textId="77777777" w:rsidR="00767DF0" w:rsidRPr="00BB6119" w:rsidRDefault="00767DF0" w:rsidP="00767DF0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5</w:t>
            </w:r>
          </w:p>
        </w:tc>
        <w:tc>
          <w:tcPr>
            <w:tcW w:w="4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BEB20" w14:textId="056A3F0D" w:rsidR="00767DF0" w:rsidRPr="00BB6119" w:rsidRDefault="00767DF0" w:rsidP="005F05A7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¿</w:t>
            </w:r>
            <w:r w:rsidR="003139F4">
              <w:rPr>
                <w:rFonts w:eastAsia="Times New Roman" w:cs="Times New Roman"/>
                <w:sz w:val="18"/>
                <w:szCs w:val="20"/>
                <w:lang w:val="es-CL"/>
              </w:rPr>
              <w:t>Entrarás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a un Preuniversitario?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24817F2" w14:textId="77777777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</w:p>
        </w:tc>
      </w:tr>
      <w:tr w:rsidR="00767DF0" w:rsidRPr="00BB6119" w14:paraId="6BAE4637" w14:textId="77777777" w:rsidTr="00932703">
        <w:trPr>
          <w:trHeight w:hRule="exact" w:val="340"/>
          <w:jc w:val="center"/>
        </w:trPr>
        <w:tc>
          <w:tcPr>
            <w:tcW w:w="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B54C0" w14:textId="77777777" w:rsidR="00767DF0" w:rsidRPr="00BB6119" w:rsidRDefault="00767DF0" w:rsidP="00767DF0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6</w:t>
            </w:r>
          </w:p>
        </w:tc>
        <w:tc>
          <w:tcPr>
            <w:tcW w:w="4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F2888" w14:textId="5801897F" w:rsidR="00767DF0" w:rsidRPr="00BB6119" w:rsidRDefault="00767DF0" w:rsidP="003139F4">
            <w:pPr>
              <w:pStyle w:val="Standard1"/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¿</w:t>
            </w:r>
            <w:r w:rsidR="003139F4">
              <w:rPr>
                <w:rFonts w:eastAsia="Times New Roman" w:cs="Times New Roman"/>
                <w:sz w:val="18"/>
                <w:szCs w:val="20"/>
                <w:lang w:val="es-CL"/>
              </w:rPr>
              <w:t>Ayudarás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en tu casa?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7F2E0FD" w14:textId="77777777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</w:p>
        </w:tc>
      </w:tr>
      <w:tr w:rsidR="00767DF0" w:rsidRPr="00BB6119" w14:paraId="37718FF8" w14:textId="77777777" w:rsidTr="00932703">
        <w:trPr>
          <w:trHeight w:hRule="exact" w:val="340"/>
          <w:jc w:val="center"/>
        </w:trPr>
        <w:tc>
          <w:tcPr>
            <w:tcW w:w="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892EF" w14:textId="77777777" w:rsidR="00767DF0" w:rsidRPr="00BB6119" w:rsidRDefault="00767DF0" w:rsidP="00767DF0">
            <w:pPr>
              <w:pStyle w:val="Standard1"/>
              <w:spacing w:after="0" w:line="240" w:lineRule="auto"/>
              <w:jc w:val="center"/>
              <w:rPr>
                <w:rFonts w:eastAsia="Times New Roman" w:cs="Times New Roman"/>
                <w:sz w:val="18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7</w:t>
            </w:r>
          </w:p>
        </w:tc>
        <w:tc>
          <w:tcPr>
            <w:tcW w:w="4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9A47C" w14:textId="479F0268" w:rsidR="00767DF0" w:rsidRPr="00BB6119" w:rsidRDefault="00767DF0" w:rsidP="003139F4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¿</w:t>
            </w:r>
            <w:r w:rsidR="003139F4">
              <w:rPr>
                <w:rFonts w:eastAsia="Times New Roman" w:cs="Times New Roman"/>
                <w:sz w:val="18"/>
                <w:szCs w:val="20"/>
                <w:lang w:val="es-CL"/>
              </w:rPr>
              <w:t>Ingresarás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a las </w:t>
            </w:r>
            <w:r>
              <w:rPr>
                <w:rFonts w:eastAsia="Times New Roman" w:cs="Times New Roman"/>
                <w:sz w:val="18"/>
                <w:szCs w:val="20"/>
                <w:lang w:val="es-CL"/>
              </w:rPr>
              <w:t>F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uerzas </w:t>
            </w:r>
            <w:r>
              <w:rPr>
                <w:rFonts w:eastAsia="Times New Roman" w:cs="Times New Roman"/>
                <w:sz w:val="18"/>
                <w:szCs w:val="20"/>
                <w:lang w:val="es-CL"/>
              </w:rPr>
              <w:t>A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rmadas?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0E7CB5D" w14:textId="77777777" w:rsidR="00767DF0" w:rsidRPr="00BB6119" w:rsidRDefault="00767DF0" w:rsidP="00767DF0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</w:p>
        </w:tc>
      </w:tr>
    </w:tbl>
    <w:p w14:paraId="40B89CE6" w14:textId="01CD8D14" w:rsidR="00DB2391" w:rsidRDefault="00DB2391">
      <w:pPr>
        <w:rPr>
          <w:b/>
          <w:bCs/>
        </w:rPr>
      </w:pPr>
    </w:p>
    <w:p w14:paraId="7F8FABA1" w14:textId="31811969" w:rsidR="00E10827" w:rsidRDefault="00AE0191" w:rsidP="003139F4">
      <w:pPr>
        <w:pStyle w:val="ListParagraph"/>
        <w:numPr>
          <w:ilvl w:val="0"/>
          <w:numId w:val="39"/>
        </w:numPr>
        <w:spacing w:line="240" w:lineRule="auto"/>
        <w:jc w:val="both"/>
        <w:rPr>
          <w:b/>
          <w:bCs/>
          <w:lang w:val="es-CL"/>
        </w:rPr>
      </w:pPr>
      <w:r w:rsidRPr="00BB6119">
        <w:rPr>
          <w:b/>
          <w:bCs/>
          <w:lang w:val="es-CL"/>
        </w:rPr>
        <w:t>E</w:t>
      </w:r>
      <w:r w:rsidR="008369F4" w:rsidRPr="00BB6119">
        <w:rPr>
          <w:b/>
          <w:bCs/>
          <w:lang w:val="es-CL"/>
        </w:rPr>
        <w:t>NTORNO EDUCACIONAL Y FAMILIAR</w:t>
      </w:r>
    </w:p>
    <w:p w14:paraId="45B84DC7" w14:textId="7C25DF47" w:rsidR="00E10827" w:rsidRPr="00BB6119" w:rsidRDefault="008369F4">
      <w:pPr>
        <w:pStyle w:val="Standard1"/>
        <w:spacing w:line="240" w:lineRule="auto"/>
        <w:rPr>
          <w:lang w:val="es-CL"/>
        </w:rPr>
      </w:pPr>
      <w:r w:rsidRPr="00BB6119">
        <w:rPr>
          <w:sz w:val="20"/>
          <w:lang w:val="es-CL"/>
        </w:rPr>
        <w:t>A continuación, te haremos algunas preguntas sobre las expectativas que</w:t>
      </w:r>
      <w:r w:rsidR="003139F4">
        <w:rPr>
          <w:sz w:val="20"/>
          <w:lang w:val="es-CL"/>
        </w:rPr>
        <w:t xml:space="preserve"> </w:t>
      </w:r>
      <w:r w:rsidR="00ED2D6F" w:rsidRPr="00BB6119">
        <w:rPr>
          <w:sz w:val="20"/>
          <w:lang w:val="es-CL"/>
        </w:rPr>
        <w:t>tienen sobre ti</w:t>
      </w:r>
      <w:r w:rsidRPr="00BB6119">
        <w:rPr>
          <w:sz w:val="20"/>
          <w:lang w:val="es-CL"/>
        </w:rPr>
        <w:t xml:space="preserve"> tu</w:t>
      </w:r>
      <w:r w:rsidR="00ED2D6F" w:rsidRPr="00BB6119">
        <w:rPr>
          <w:sz w:val="20"/>
          <w:lang w:val="es-CL"/>
        </w:rPr>
        <w:t xml:space="preserve"> entorno familiar y educacional</w:t>
      </w:r>
      <w:r w:rsidRPr="00BB6119">
        <w:rPr>
          <w:sz w:val="20"/>
          <w:lang w:val="es-CL"/>
        </w:rPr>
        <w:t xml:space="preserve"> (familiares, </w:t>
      </w:r>
      <w:r w:rsidR="009C2A7A" w:rsidRPr="00BB6119">
        <w:rPr>
          <w:sz w:val="20"/>
          <w:lang w:val="es-CL"/>
        </w:rPr>
        <w:t>profesores de tu colegio</w:t>
      </w:r>
      <w:r w:rsidRPr="00BB6119">
        <w:rPr>
          <w:sz w:val="20"/>
          <w:lang w:val="es-CL"/>
        </w:rPr>
        <w:t>, etc.)</w:t>
      </w:r>
      <w:r w:rsidR="00ED2D6F" w:rsidRPr="00BB6119">
        <w:rPr>
          <w:sz w:val="20"/>
          <w:lang w:val="es-CL"/>
        </w:rPr>
        <w:t>.</w:t>
      </w:r>
    </w:p>
    <w:p w14:paraId="4A8CA2BC" w14:textId="4634CC8E" w:rsidR="00874340" w:rsidRPr="00932703" w:rsidRDefault="008369F4" w:rsidP="005A2A61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lang w:val="es-CL"/>
        </w:rPr>
      </w:pPr>
      <w:r w:rsidRPr="00BB6119">
        <w:rPr>
          <w:sz w:val="20"/>
          <w:lang w:val="es-CL"/>
        </w:rPr>
        <w:t xml:space="preserve">En una escala de 1 a 5, donde 1 es “muy en desacuerdo” y 5 es “muy de acuerdo” ¿Qué tan de acuerdo o en desacuerdo te encuentras con las siguientes frases? </w:t>
      </w:r>
      <w:r w:rsidRPr="00BB6119">
        <w:rPr>
          <w:b/>
          <w:sz w:val="20"/>
          <w:szCs w:val="18"/>
          <w:lang w:val="es-CL"/>
        </w:rPr>
        <w:t xml:space="preserve">(MARCA </w:t>
      </w:r>
      <w:r w:rsidR="00E70E59">
        <w:rPr>
          <w:b/>
          <w:sz w:val="20"/>
          <w:szCs w:val="18"/>
          <w:lang w:val="es-CL"/>
        </w:rPr>
        <w:t>SOLO</w:t>
      </w:r>
      <w:r w:rsidR="00ED2D6F" w:rsidRPr="00BB6119">
        <w:rPr>
          <w:b/>
          <w:sz w:val="20"/>
          <w:szCs w:val="18"/>
          <w:lang w:val="es-CL"/>
        </w:rPr>
        <w:t xml:space="preserve"> UNA ALTERNATIVA EN CADA FILA</w:t>
      </w:r>
      <w:r w:rsidRPr="00BB6119">
        <w:rPr>
          <w:b/>
          <w:sz w:val="20"/>
          <w:szCs w:val="18"/>
          <w:lang w:val="es-CL"/>
        </w:rPr>
        <w:t>)</w:t>
      </w:r>
    </w:p>
    <w:p w14:paraId="72983DA6" w14:textId="77777777" w:rsidR="00932703" w:rsidRPr="00932703" w:rsidRDefault="00932703" w:rsidP="00932703">
      <w:pPr>
        <w:spacing w:after="0" w:line="240" w:lineRule="auto"/>
        <w:jc w:val="both"/>
      </w:pPr>
    </w:p>
    <w:tbl>
      <w:tblPr>
        <w:tblW w:w="1086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1"/>
        <w:gridCol w:w="1130"/>
        <w:gridCol w:w="1130"/>
        <w:gridCol w:w="1131"/>
        <w:gridCol w:w="1130"/>
        <w:gridCol w:w="1131"/>
      </w:tblGrid>
      <w:tr w:rsidR="00E10827" w:rsidRPr="00BB6119" w14:paraId="6DC003B2" w14:textId="77777777" w:rsidTr="00874340">
        <w:trPr>
          <w:trHeight w:val="784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BDF2A" w14:textId="77777777" w:rsidR="00E10827" w:rsidRPr="00BB6119" w:rsidRDefault="00E10827">
            <w:pPr>
              <w:pStyle w:val="ListParagraph"/>
              <w:spacing w:after="0" w:line="240" w:lineRule="auto"/>
              <w:rPr>
                <w:rFonts w:eastAsia="Times New Roman" w:cs="Times New Roman"/>
                <w:sz w:val="20"/>
                <w:szCs w:val="20"/>
                <w:lang w:val="es-CL"/>
              </w:rPr>
            </w:pP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D121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1. Muy en desacuerdo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AFEC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2. En desacuerdo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CE1A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3. Ni de acuerdo ni en desacuerdo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9708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4. De acuerdo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FA37F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5. Muy de acuerdo</w:t>
            </w:r>
          </w:p>
        </w:tc>
      </w:tr>
      <w:tr w:rsidR="00E10827" w:rsidRPr="00BB6119" w14:paraId="39E1E35E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AA538" w14:textId="77777777" w:rsidR="00E10827" w:rsidRPr="00BB6119" w:rsidRDefault="008369F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Mi familia necesita que salga luego del colegio para que empiece a trabajar y aportar a la casa.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1425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BCEB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60FA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3945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DE40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07773263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C6C89" w14:textId="77777777" w:rsidR="00E10827" w:rsidRPr="00BB6119" w:rsidRDefault="008369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Mi familia sueña con que sea un profesional.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C800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7CE6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7158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26F8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704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0351C459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4AF79" w14:textId="77777777" w:rsidR="00E10827" w:rsidRPr="00BB6119" w:rsidRDefault="008369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Con el apoyo de mi familia, lograré seguir estudiando después del colegio.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C6E9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AF16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B811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326B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0330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47BF9C23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63E08" w14:textId="77777777" w:rsidR="00E10827" w:rsidRPr="00BB6119" w:rsidRDefault="008369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Mi familia confía que voy a lograr lo que me proponga como meta para mi vida.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69F7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13C1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A918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E906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5E85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321ED82E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5C395" w14:textId="77777777" w:rsidR="00E10827" w:rsidRPr="00BB6119" w:rsidRDefault="00DA3B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Mi familia no cree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que sea capaz de seguir estudiando después de cuarto medio.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CEEF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755C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2EFB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83F8D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DCEB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3F6BACDD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836EC" w14:textId="77777777" w:rsidR="00E10827" w:rsidRPr="00BB6119" w:rsidRDefault="000333D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7074DA">
              <w:rPr>
                <w:rFonts w:eastAsia="Times New Roman" w:cs="Times New Roman"/>
                <w:sz w:val="18"/>
                <w:szCs w:val="20"/>
                <w:lang w:val="es-CL"/>
              </w:rPr>
              <w:t>La mayoría de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mis 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>profesores confían en que me va a ir bien luego de terminar el colegio.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FF04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08C0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9055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FC7A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B501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6C44F555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36A76" w14:textId="77777777" w:rsidR="00E10827" w:rsidRPr="00BB6119" w:rsidRDefault="008369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Mi familia me motiva para que me vaya bien en el colegio.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7F1F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AFE1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3161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2764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11F9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190F0F0A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4C128" w14:textId="77777777" w:rsidR="00E10827" w:rsidRPr="00BB6119" w:rsidRDefault="008369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Mi familia cree que lo mejor para mi futuro es entrar a la educación superior.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2D7FF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541E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D327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62EB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AE56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5A91A499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0A0B6" w14:textId="77777777" w:rsidR="00E10827" w:rsidRPr="00BB6119" w:rsidRDefault="008369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En mi colegio me hacen sentir que soy capaz de estudiar una carrera.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25B2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FDCE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98B4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170C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01C1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111FE8AB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4550E" w14:textId="77777777" w:rsidR="00E10827" w:rsidRPr="00BB6119" w:rsidRDefault="000333DB" w:rsidP="000333D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7074DA">
              <w:rPr>
                <w:rFonts w:eastAsia="Times New Roman" w:cs="Times New Roman"/>
                <w:sz w:val="18"/>
                <w:szCs w:val="20"/>
                <w:lang w:val="es-CL"/>
              </w:rPr>
              <w:t>La mayoría de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m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>is profesores confían poco en mis capacidades para que me vaya bien en el futuro.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FBAE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1E7F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CC37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3E38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BB0F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5429599C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DADCF" w14:textId="77777777" w:rsidR="00E10827" w:rsidRPr="00BB6119" w:rsidRDefault="008369F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Mi familia me presiona para que me vaya bien en el colegio.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18ED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1306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BEED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7545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BBFC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</w:tbl>
    <w:p w14:paraId="515F9C79" w14:textId="77777777" w:rsidR="000D04B8" w:rsidRDefault="000D04B8">
      <w:pPr>
        <w:pStyle w:val="Standard1"/>
        <w:jc w:val="both"/>
        <w:rPr>
          <w:b/>
          <w:sz w:val="20"/>
          <w:szCs w:val="4"/>
          <w:lang w:val="es-CL"/>
        </w:rPr>
      </w:pPr>
    </w:p>
    <w:p w14:paraId="3CB4943D" w14:textId="46FA9CEB" w:rsidR="00E10827" w:rsidRPr="00BB6119" w:rsidRDefault="008369F4" w:rsidP="00974939">
      <w:pPr>
        <w:pStyle w:val="Standard1"/>
        <w:spacing w:after="120"/>
        <w:jc w:val="both"/>
        <w:rPr>
          <w:lang w:val="es-CL"/>
        </w:rPr>
      </w:pPr>
      <w:r w:rsidRPr="00BB6119">
        <w:rPr>
          <w:b/>
          <w:bCs/>
          <w:lang w:val="es-CL"/>
        </w:rPr>
        <w:t>IV. CONVIVENCIA ESCOLAR</w:t>
      </w:r>
    </w:p>
    <w:p w14:paraId="76A7B88E" w14:textId="77777777" w:rsidR="00E10827" w:rsidRPr="00BB6119" w:rsidRDefault="008369F4" w:rsidP="000333DB">
      <w:pPr>
        <w:pStyle w:val="Standard1"/>
        <w:spacing w:after="0" w:line="240" w:lineRule="auto"/>
        <w:jc w:val="both"/>
        <w:rPr>
          <w:sz w:val="20"/>
          <w:szCs w:val="20"/>
          <w:lang w:val="es-CL"/>
        </w:rPr>
      </w:pPr>
      <w:r w:rsidRPr="00BB6119">
        <w:rPr>
          <w:sz w:val="20"/>
          <w:szCs w:val="20"/>
          <w:lang w:val="es-CL"/>
        </w:rPr>
        <w:t>Las siguientes preguntas buscan conocer tu opinión sobre la convivencia entre diferentes</w:t>
      </w:r>
      <w:r w:rsidR="000333DB" w:rsidRPr="00BB6119">
        <w:rPr>
          <w:sz w:val="20"/>
          <w:szCs w:val="20"/>
          <w:lang w:val="es-CL"/>
        </w:rPr>
        <w:t xml:space="preserve"> personas de tu colegio</w:t>
      </w:r>
      <w:r w:rsidRPr="00BB6119">
        <w:rPr>
          <w:sz w:val="20"/>
          <w:szCs w:val="20"/>
          <w:lang w:val="es-CL"/>
        </w:rPr>
        <w:t xml:space="preserve"> (estudiantes, profesores, directivos, etc.)</w:t>
      </w:r>
      <w:r w:rsidR="000333DB" w:rsidRPr="00BB6119">
        <w:rPr>
          <w:sz w:val="20"/>
          <w:szCs w:val="20"/>
          <w:lang w:val="es-CL"/>
        </w:rPr>
        <w:t>.</w:t>
      </w:r>
    </w:p>
    <w:p w14:paraId="1B601BF8" w14:textId="77777777" w:rsidR="000333DB" w:rsidRPr="00BB6119" w:rsidRDefault="000333DB" w:rsidP="000333DB">
      <w:pPr>
        <w:pStyle w:val="Standard1"/>
        <w:spacing w:after="0" w:line="240" w:lineRule="auto"/>
        <w:jc w:val="both"/>
        <w:rPr>
          <w:lang w:val="es-CL"/>
        </w:rPr>
      </w:pPr>
    </w:p>
    <w:p w14:paraId="511DC0A6" w14:textId="77777777" w:rsidR="00E10827" w:rsidRPr="00BB6119" w:rsidRDefault="00E10827">
      <w:pPr>
        <w:pStyle w:val="ListParagraph"/>
        <w:spacing w:after="0" w:line="240" w:lineRule="auto"/>
        <w:ind w:left="360"/>
        <w:jc w:val="both"/>
        <w:rPr>
          <w:b/>
          <w:sz w:val="4"/>
          <w:lang w:val="es-CL"/>
        </w:rPr>
      </w:pPr>
    </w:p>
    <w:p w14:paraId="7D748C0C" w14:textId="10772407" w:rsidR="00E10827" w:rsidRPr="00BB6119" w:rsidRDefault="008369F4" w:rsidP="00686BF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lang w:val="es-CL"/>
        </w:rPr>
      </w:pPr>
      <w:r w:rsidRPr="00BB6119">
        <w:rPr>
          <w:sz w:val="20"/>
          <w:szCs w:val="20"/>
          <w:lang w:val="es-CL"/>
        </w:rPr>
        <w:t xml:space="preserve">¿Con qué frecuencia ocurren o realizas las siguientes actividades? </w:t>
      </w:r>
      <w:r w:rsidRPr="00BB6119">
        <w:rPr>
          <w:b/>
          <w:sz w:val="20"/>
          <w:lang w:val="es-CL"/>
        </w:rPr>
        <w:t xml:space="preserve">(MARCA </w:t>
      </w:r>
      <w:r w:rsidR="00E70E59">
        <w:rPr>
          <w:b/>
          <w:sz w:val="20"/>
          <w:lang w:val="es-CL"/>
        </w:rPr>
        <w:t>SOLO</w:t>
      </w:r>
      <w:r w:rsidR="000333DB" w:rsidRPr="00BB6119">
        <w:rPr>
          <w:b/>
          <w:sz w:val="20"/>
          <w:lang w:val="es-CL"/>
        </w:rPr>
        <w:t xml:space="preserve"> UNA ALTERNATIVA EN CADA FILA</w:t>
      </w:r>
      <w:r w:rsidRPr="00BB6119">
        <w:rPr>
          <w:b/>
          <w:sz w:val="20"/>
          <w:lang w:val="es-CL"/>
        </w:rPr>
        <w:t>)</w:t>
      </w:r>
      <w:r w:rsidRPr="00BB6119">
        <w:rPr>
          <w:b/>
          <w:sz w:val="20"/>
          <w:lang w:val="es-CL"/>
        </w:rPr>
        <w:tab/>
      </w:r>
    </w:p>
    <w:p w14:paraId="22CDA0DF" w14:textId="77777777" w:rsidR="005A2A61" w:rsidRPr="00BB6119" w:rsidRDefault="005A2A61" w:rsidP="005A2A61">
      <w:pPr>
        <w:spacing w:after="0" w:line="240" w:lineRule="auto"/>
        <w:jc w:val="both"/>
      </w:pPr>
    </w:p>
    <w:tbl>
      <w:tblPr>
        <w:tblW w:w="991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1137"/>
        <w:gridCol w:w="1137"/>
        <w:gridCol w:w="1121"/>
        <w:gridCol w:w="973"/>
        <w:gridCol w:w="1032"/>
      </w:tblGrid>
      <w:tr w:rsidR="00E10827" w:rsidRPr="00BB6119" w14:paraId="4B91185E" w14:textId="77777777" w:rsidTr="001977E0">
        <w:trPr>
          <w:trHeight w:val="19"/>
          <w:jc w:val="center"/>
        </w:trPr>
        <w:tc>
          <w:tcPr>
            <w:tcW w:w="45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146BB" w14:textId="77777777" w:rsidR="00E10827" w:rsidRPr="00BB6119" w:rsidRDefault="00E10827">
            <w:pPr>
              <w:pStyle w:val="ListParagraph"/>
              <w:spacing w:after="0" w:line="240" w:lineRule="auto"/>
              <w:rPr>
                <w:rFonts w:eastAsia="Times New Roman" w:cs="Times New Roman"/>
                <w:sz w:val="20"/>
                <w:szCs w:val="20"/>
                <w:lang w:val="es-CL"/>
              </w:rPr>
            </w:pP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344DB" w14:textId="77777777" w:rsidR="00E10827" w:rsidRPr="00BB6119" w:rsidRDefault="001977E0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1. Nunca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565FD" w14:textId="77777777" w:rsidR="00E10827" w:rsidRPr="00BB6119" w:rsidRDefault="001977E0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2. Casi Nunca</w:t>
            </w:r>
          </w:p>
        </w:tc>
        <w:tc>
          <w:tcPr>
            <w:tcW w:w="11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6925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3. Algunas</w:t>
            </w:r>
          </w:p>
          <w:p w14:paraId="7859287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Veces</w:t>
            </w:r>
          </w:p>
        </w:tc>
        <w:tc>
          <w:tcPr>
            <w:tcW w:w="9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31A41" w14:textId="77777777" w:rsidR="00E10827" w:rsidRPr="00BB6119" w:rsidRDefault="001977E0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4. Casi Siempre</w:t>
            </w:r>
          </w:p>
        </w:tc>
        <w:tc>
          <w:tcPr>
            <w:tcW w:w="10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2F72B" w14:textId="77777777" w:rsidR="00E10827" w:rsidRPr="00BB6119" w:rsidRDefault="001977E0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5. Siempre</w:t>
            </w:r>
          </w:p>
        </w:tc>
      </w:tr>
      <w:tr w:rsidR="00E10827" w:rsidRPr="00BB6119" w14:paraId="02796F95" w14:textId="77777777" w:rsidTr="001977E0">
        <w:trPr>
          <w:trHeight w:val="391"/>
          <w:jc w:val="center"/>
        </w:trPr>
        <w:tc>
          <w:tcPr>
            <w:tcW w:w="45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0AFA2" w14:textId="77777777" w:rsidR="00E10827" w:rsidRPr="00BB6119" w:rsidRDefault="008369F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Estudio en grupo con mis compañeros para las pruebas.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E996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F6C5F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D203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A0EE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9EEC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35E74CF5" w14:textId="77777777" w:rsidTr="001977E0">
        <w:trPr>
          <w:trHeight w:val="391"/>
          <w:jc w:val="center"/>
        </w:trPr>
        <w:tc>
          <w:tcPr>
            <w:tcW w:w="45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A5836" w14:textId="77777777" w:rsidR="00E10827" w:rsidRPr="00BB6119" w:rsidRDefault="008369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Algunos compañeros se juntan para apoyar a los que les va peor en ciertas materias.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6C22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1FA1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32E7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A439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F4F0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09E7A2E9" w14:textId="77777777" w:rsidTr="001977E0">
        <w:trPr>
          <w:trHeight w:val="391"/>
          <w:jc w:val="center"/>
        </w:trPr>
        <w:tc>
          <w:tcPr>
            <w:tcW w:w="45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01A44" w14:textId="77777777" w:rsidR="00E10827" w:rsidRPr="00BB6119" w:rsidRDefault="008369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Ayudo a algún compañero en las materias que a mí me va mejor.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C4C3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4A59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1298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32F8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3484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45B35238" w14:textId="77777777" w:rsidTr="001977E0">
        <w:trPr>
          <w:trHeight w:val="392"/>
          <w:jc w:val="center"/>
        </w:trPr>
        <w:tc>
          <w:tcPr>
            <w:tcW w:w="45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16817" w14:textId="77777777" w:rsidR="00E10827" w:rsidRPr="00BB6119" w:rsidRDefault="008369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Algún compañero me ayuda en las materias en que no me va tan bien.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2EA9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4F3B9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1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EC0D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7D00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4FFB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</w:tbl>
    <w:p w14:paraId="4BD2B83C" w14:textId="77777777" w:rsidR="007074DA" w:rsidRPr="007074DA" w:rsidRDefault="007074DA" w:rsidP="007074DA">
      <w:pPr>
        <w:pStyle w:val="ListParagraph"/>
        <w:spacing w:after="0" w:line="240" w:lineRule="auto"/>
        <w:ind w:left="499"/>
        <w:jc w:val="both"/>
        <w:rPr>
          <w:lang w:val="es-CL"/>
        </w:rPr>
      </w:pPr>
    </w:p>
    <w:p w14:paraId="64D05F2F" w14:textId="3F7DD16C" w:rsidR="00E10827" w:rsidRPr="00BB6119" w:rsidRDefault="008369F4" w:rsidP="00686BF8">
      <w:pPr>
        <w:pStyle w:val="ListParagraph"/>
        <w:numPr>
          <w:ilvl w:val="0"/>
          <w:numId w:val="37"/>
        </w:numPr>
        <w:spacing w:after="0" w:line="240" w:lineRule="auto"/>
        <w:ind w:left="499" w:hanging="357"/>
        <w:jc w:val="both"/>
        <w:rPr>
          <w:lang w:val="es-CL"/>
        </w:rPr>
      </w:pPr>
      <w:r w:rsidRPr="00BB6119">
        <w:rPr>
          <w:sz w:val="20"/>
          <w:lang w:val="es-CL"/>
        </w:rPr>
        <w:t xml:space="preserve">En una escala de 1 a 5, donde 1 es “muy en desacuerdo” y 5 es “muy de acuerdo” ¿Qué tan de acuerdo o en desacuerdo te encuentras con las siguientes frases? </w:t>
      </w:r>
      <w:r w:rsidRPr="00BB6119">
        <w:rPr>
          <w:b/>
          <w:sz w:val="20"/>
          <w:lang w:val="es-CL"/>
        </w:rPr>
        <w:t xml:space="preserve">(MARCA </w:t>
      </w:r>
      <w:r w:rsidR="00E70E59">
        <w:rPr>
          <w:b/>
          <w:sz w:val="20"/>
          <w:lang w:val="es-CL"/>
        </w:rPr>
        <w:t>SOLO</w:t>
      </w:r>
      <w:r w:rsidR="005A1DF6" w:rsidRPr="00BB6119">
        <w:rPr>
          <w:b/>
          <w:sz w:val="20"/>
          <w:lang w:val="es-CL"/>
        </w:rPr>
        <w:t xml:space="preserve"> UNA ALTERNATIVA EN CADA FILA)</w:t>
      </w:r>
    </w:p>
    <w:p w14:paraId="28E07614" w14:textId="77777777" w:rsidR="00874340" w:rsidRPr="00BB6119" w:rsidRDefault="00874340" w:rsidP="005A1DF6">
      <w:pPr>
        <w:spacing w:after="0" w:line="240" w:lineRule="auto"/>
        <w:jc w:val="both"/>
      </w:pPr>
    </w:p>
    <w:tbl>
      <w:tblPr>
        <w:tblW w:w="1086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1"/>
        <w:gridCol w:w="1133"/>
        <w:gridCol w:w="1134"/>
        <w:gridCol w:w="1330"/>
        <w:gridCol w:w="992"/>
        <w:gridCol w:w="1063"/>
      </w:tblGrid>
      <w:tr w:rsidR="00E10827" w:rsidRPr="00BB6119" w14:paraId="4FB5D041" w14:textId="77777777" w:rsidTr="007074DA">
        <w:trPr>
          <w:trHeight w:val="20"/>
          <w:tblHeader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E953D" w14:textId="77777777" w:rsidR="00E10827" w:rsidRPr="00BB6119" w:rsidRDefault="00E10827">
            <w:pPr>
              <w:pStyle w:val="ListParagraph"/>
              <w:spacing w:after="0" w:line="240" w:lineRule="auto"/>
              <w:rPr>
                <w:rFonts w:eastAsia="Times New Roman" w:cs="Times New Roman"/>
                <w:sz w:val="20"/>
                <w:szCs w:val="20"/>
                <w:lang w:val="es-CL"/>
              </w:rPr>
            </w:pP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012F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1. Muy en desacuerdo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3497F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2. En desacuerdo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74B7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3. Ni de acuerdo ni en desacuerdo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765F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4. De acuerdo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F36C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5. Muy de acuerdo</w:t>
            </w:r>
          </w:p>
        </w:tc>
      </w:tr>
      <w:tr w:rsidR="00E10827" w:rsidRPr="00BB6119" w14:paraId="304AF38B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32489" w14:textId="77777777" w:rsidR="00E10827" w:rsidRPr="00BB6119" w:rsidRDefault="008369F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Tengo buenas relaciones con mis compañeros de curso.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D43D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1093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B68F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6610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47A0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797A3BC4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6DFA48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Siento apoyo por parte de mis compañeros cuando me cuesta aprender o entender algo.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76D6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BF82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CE3A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6BA6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A3D3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6C84726D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3CC88" w14:textId="77777777" w:rsidR="00E10827" w:rsidRPr="00BB6119" w:rsidRDefault="000333D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7074DA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La mayoría de mis </w:t>
            </w:r>
            <w:r w:rsidR="008369F4" w:rsidRPr="007074DA">
              <w:rPr>
                <w:rFonts w:eastAsia="Times New Roman" w:cs="Times New Roman"/>
                <w:sz w:val="18"/>
                <w:szCs w:val="20"/>
                <w:lang w:val="es-CL"/>
              </w:rPr>
              <w:t>profesor</w:t>
            </w:r>
            <w:r w:rsidRPr="007074DA">
              <w:rPr>
                <w:rFonts w:eastAsia="Times New Roman" w:cs="Times New Roman"/>
                <w:sz w:val="18"/>
                <w:szCs w:val="20"/>
                <w:lang w:val="es-CL"/>
              </w:rPr>
              <w:t>es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muestra preocupación y dedicación para que todos aprendan.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A60D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1CD0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2825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F41C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B915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250E648B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6B10A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Me gusta realizar trabajos en grupo.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2A6C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4C11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13E7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544D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F23D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491C324C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3EAE2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Trato de ayudar a mis compañeros en las materias que a ellos les cuestan más.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6B76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6689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867D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37E6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578E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2054BC06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27B87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En mi curso se compite mucho por tener las mejores notas.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9D5C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B87D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80F3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B7F7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6396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42E1FE09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DEDF8" w14:textId="77777777" w:rsidR="00E10827" w:rsidRPr="00BB6119" w:rsidRDefault="00D123F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Suelo competir mucho por tener las mejores notas.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F415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ACFB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F9E4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730B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4446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4A67112A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B8372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Debería haber más apoyo entre los compañeros de mi curso para que todos aprendamos.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EA6FF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964C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BB52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08B7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3B51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77437C72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A61FB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Me gustan las actividades grupales para aprender las materias de los cursos.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DBF5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2287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788E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71F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0C49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1AA3FA01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A1134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Hay una buena relación entre la mayoría de los compañeros y compañeras de mi curso.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2F86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001F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7972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E7EE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7EFB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689E3546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AA685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El ambiente en la sala de clases de mi curso es acogedor y amigable.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311F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4D57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D506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25F0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460B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16D59A83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EA981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Me gusta juntarme con mis compañeros para estudiar para las pruebas.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982F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32EE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B2B9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3E0E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7B55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3837203B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55262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Prefiero estudiar sólo para las pruebas ya que así avanzo más rápido.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6355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85BB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3358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A334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EB29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5342B4DD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C4031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Es bueno que los profesores promuevan la participación de todos los alumnos en clases.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7599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4BBC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413B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602B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3042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7BB6EFAE" w14:textId="77777777" w:rsidTr="00874340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16FAE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No me gusta cuando el profesor se detiene mucho tiempo en un tema para que toda la clase entienda.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6478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3777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ACD2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CF82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7F53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5B6670C1" w14:textId="77777777" w:rsidTr="00874340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5E8F6" w14:textId="77777777" w:rsidR="00E10827" w:rsidRPr="00BB6119" w:rsidRDefault="008369F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Peleamos mucho cuando hacemos trabajos en grupo.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6FDD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5A84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49C7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2FBF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9D75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</w:tbl>
    <w:p w14:paraId="040081A5" w14:textId="77777777" w:rsidR="00BE3182" w:rsidRPr="00BE3182" w:rsidRDefault="00BE3182" w:rsidP="00BE3182">
      <w:pPr>
        <w:pStyle w:val="ListParagraph"/>
        <w:ind w:left="1080"/>
        <w:jc w:val="both"/>
        <w:rPr>
          <w:lang w:val="es-CL"/>
        </w:rPr>
      </w:pPr>
    </w:p>
    <w:p w14:paraId="227A4F24" w14:textId="77777777" w:rsidR="00E10827" w:rsidRPr="00BB6119" w:rsidRDefault="008369F4">
      <w:pPr>
        <w:pStyle w:val="ListParagraph"/>
        <w:numPr>
          <w:ilvl w:val="0"/>
          <w:numId w:val="30"/>
        </w:numPr>
        <w:jc w:val="both"/>
        <w:rPr>
          <w:lang w:val="es-CL"/>
        </w:rPr>
      </w:pPr>
      <w:r w:rsidRPr="00BB6119">
        <w:rPr>
          <w:b/>
          <w:bCs/>
          <w:lang w:val="es-CL"/>
        </w:rPr>
        <w:t>SOBRE EL ESTABLECIMIENTO EDUCACIONAL</w:t>
      </w:r>
    </w:p>
    <w:p w14:paraId="493AD465" w14:textId="77777777" w:rsidR="00E10827" w:rsidRPr="00BB6119" w:rsidRDefault="008369F4" w:rsidP="000D04B8">
      <w:pPr>
        <w:pStyle w:val="Standard1"/>
        <w:jc w:val="both"/>
        <w:rPr>
          <w:lang w:val="es-CL"/>
        </w:rPr>
      </w:pPr>
      <w:r w:rsidRPr="00BB6119">
        <w:rPr>
          <w:sz w:val="20"/>
          <w:szCs w:val="20"/>
          <w:lang w:val="es-CL"/>
        </w:rPr>
        <w:t>Las siguientes preguntas buscan conocer que tan satisfecho te sientes con diferente</w:t>
      </w:r>
      <w:r w:rsidR="000333DB" w:rsidRPr="00BB6119">
        <w:rPr>
          <w:sz w:val="20"/>
          <w:szCs w:val="20"/>
          <w:lang w:val="es-CL"/>
        </w:rPr>
        <w:t xml:space="preserve">s aspectos de tu </w:t>
      </w:r>
      <w:r w:rsidR="000333DB" w:rsidRPr="007074DA">
        <w:rPr>
          <w:sz w:val="20"/>
          <w:szCs w:val="20"/>
          <w:lang w:val="es-CL"/>
        </w:rPr>
        <w:t>colegio</w:t>
      </w:r>
      <w:r w:rsidRPr="00BB6119">
        <w:rPr>
          <w:sz w:val="20"/>
          <w:szCs w:val="20"/>
          <w:lang w:val="es-CL"/>
        </w:rPr>
        <w:t xml:space="preserve">.  </w:t>
      </w:r>
    </w:p>
    <w:p w14:paraId="70F308FF" w14:textId="39C9DE0C" w:rsidR="00874340" w:rsidRPr="006A7439" w:rsidRDefault="008369F4" w:rsidP="005A2A61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lang w:val="es-CL"/>
        </w:rPr>
      </w:pPr>
      <w:r w:rsidRPr="00BB6119">
        <w:rPr>
          <w:sz w:val="20"/>
          <w:lang w:val="es-CL"/>
        </w:rPr>
        <w:t xml:space="preserve">En una escala de 1 a 5, donde 1 es “muy en desacuerdo” y 5 es “muy de acuerdo” ¿Qué tan de acuerdo o en desacuerdo te encuentras con las siguientes frases referidas a tu </w:t>
      </w:r>
      <w:r w:rsidR="000333DB" w:rsidRPr="007074DA">
        <w:rPr>
          <w:sz w:val="20"/>
          <w:lang w:val="es-CL"/>
        </w:rPr>
        <w:t>colegio</w:t>
      </w:r>
      <w:r w:rsidRPr="00BB6119">
        <w:rPr>
          <w:sz w:val="20"/>
          <w:lang w:val="es-CL"/>
        </w:rPr>
        <w:t xml:space="preserve">? </w:t>
      </w:r>
      <w:r w:rsidRPr="00BB6119">
        <w:rPr>
          <w:b/>
          <w:sz w:val="20"/>
          <w:lang w:val="es-CL"/>
        </w:rPr>
        <w:t xml:space="preserve">(MARCA </w:t>
      </w:r>
      <w:r w:rsidR="00E70E59">
        <w:rPr>
          <w:b/>
          <w:sz w:val="20"/>
          <w:lang w:val="es-CL"/>
        </w:rPr>
        <w:t>SOLO</w:t>
      </w:r>
      <w:r w:rsidR="005A1DF6" w:rsidRPr="00BB6119">
        <w:rPr>
          <w:b/>
          <w:sz w:val="20"/>
          <w:lang w:val="es-CL"/>
        </w:rPr>
        <w:t xml:space="preserve"> UNA ALTERNATIVA EN CADA FILA</w:t>
      </w:r>
      <w:r w:rsidR="005A2A61" w:rsidRPr="00BB6119">
        <w:rPr>
          <w:b/>
          <w:sz w:val="20"/>
          <w:lang w:val="es-CL"/>
        </w:rPr>
        <w:t>)</w:t>
      </w:r>
    </w:p>
    <w:p w14:paraId="0B87CD2D" w14:textId="77777777" w:rsidR="006A7439" w:rsidRDefault="006A7439" w:rsidP="006A7439">
      <w:pPr>
        <w:spacing w:after="0" w:line="240" w:lineRule="auto"/>
        <w:jc w:val="both"/>
      </w:pPr>
    </w:p>
    <w:p w14:paraId="0F802CE4" w14:textId="77777777" w:rsidR="006A7439" w:rsidRDefault="006A7439" w:rsidP="006A7439">
      <w:pPr>
        <w:spacing w:after="0" w:line="240" w:lineRule="auto"/>
        <w:jc w:val="both"/>
      </w:pPr>
    </w:p>
    <w:p w14:paraId="4346F2BB" w14:textId="77777777" w:rsidR="006A7439" w:rsidRPr="006A7439" w:rsidRDefault="006A7439" w:rsidP="006A7439">
      <w:pPr>
        <w:spacing w:after="0" w:line="240" w:lineRule="auto"/>
        <w:jc w:val="both"/>
      </w:pPr>
    </w:p>
    <w:p w14:paraId="10584F6C" w14:textId="77777777" w:rsidR="007074DA" w:rsidRPr="007074DA" w:rsidRDefault="007074DA" w:rsidP="007074DA">
      <w:pPr>
        <w:spacing w:after="0" w:line="240" w:lineRule="auto"/>
        <w:jc w:val="both"/>
      </w:pPr>
    </w:p>
    <w:tbl>
      <w:tblPr>
        <w:tblW w:w="1086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1"/>
        <w:gridCol w:w="1133"/>
        <w:gridCol w:w="1134"/>
        <w:gridCol w:w="1330"/>
        <w:gridCol w:w="992"/>
        <w:gridCol w:w="1063"/>
      </w:tblGrid>
      <w:tr w:rsidR="00E10827" w:rsidRPr="00BB6119" w14:paraId="115AC7C8" w14:textId="77777777" w:rsidTr="00974939">
        <w:trPr>
          <w:trHeight w:val="20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D0477" w14:textId="77777777" w:rsidR="00E10827" w:rsidRPr="00BB6119" w:rsidRDefault="00E10827">
            <w:pPr>
              <w:pStyle w:val="ListParagraph"/>
              <w:spacing w:after="0" w:line="240" w:lineRule="auto"/>
              <w:rPr>
                <w:rFonts w:eastAsia="Times New Roman" w:cs="Times New Roman"/>
                <w:sz w:val="20"/>
                <w:szCs w:val="20"/>
                <w:lang w:val="es-CL"/>
              </w:rPr>
            </w:pP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11D6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1. Muy en desacuerdo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0C50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2. En desacuerdo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3F05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3. Ni de acuerdo ni en desacuerdo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72B8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4. De acuerdo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E3E5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b/>
                <w:sz w:val="18"/>
                <w:szCs w:val="18"/>
                <w:lang w:val="es-CL"/>
              </w:rPr>
              <w:t>5. Muy de acuerdo</w:t>
            </w:r>
          </w:p>
        </w:tc>
      </w:tr>
      <w:tr w:rsidR="00E10827" w:rsidRPr="00BB6119" w14:paraId="5148C039" w14:textId="77777777" w:rsidTr="00974939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F0943" w14:textId="77777777" w:rsidR="00E10827" w:rsidRPr="00BB6119" w:rsidRDefault="008369F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El colegio me da las herramientas necesarias para desarrollarme con éxito en el futuro.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345B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6CA1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4706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9369F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160B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5A14E78E" w14:textId="77777777" w:rsidTr="00974939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31FD3" w14:textId="77777777" w:rsidR="00E10827" w:rsidRPr="00BB6119" w:rsidRDefault="008369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La calidad de la educación de este colegio es mejor que la de otros de la misma comuna.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8C8A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78BC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9756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AE2A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573B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478AF968" w14:textId="77777777" w:rsidTr="00974939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415A3" w14:textId="77777777" w:rsidR="00E10827" w:rsidRPr="00BB6119" w:rsidRDefault="008369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En el colegio aprendo todo lo necesario para obtener un buen puntaje en la PSU.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F135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6A815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B0A8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032F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FF79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040F4833" w14:textId="77777777" w:rsidTr="00974939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EED8A" w14:textId="77777777" w:rsidR="00E10827" w:rsidRPr="00BB6119" w:rsidRDefault="008369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Aprendo en las clases que tengo en mi colegio.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B8A0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BA9B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A32D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D0A7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859F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3933772D" w14:textId="77777777" w:rsidTr="00974939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1713E" w14:textId="77777777" w:rsidR="00E10827" w:rsidRPr="00BB6119" w:rsidRDefault="000333D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7074DA">
              <w:rPr>
                <w:rFonts w:eastAsia="Times New Roman" w:cs="Times New Roman"/>
                <w:sz w:val="18"/>
                <w:szCs w:val="20"/>
                <w:lang w:val="es-CL"/>
              </w:rPr>
              <w:t>La mayoría de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los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profesores de mi colegio se preocupan de sus estudiantes.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23D03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B5C6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3C93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BCE0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BA41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29AE1790" w14:textId="77777777" w:rsidTr="00974939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FCB40" w14:textId="77777777" w:rsidR="00E10827" w:rsidRPr="00BB6119" w:rsidRDefault="008369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Siento confianza para acercarme a mis profesores cuando tengo algún problema.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F7D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3F52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0A60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EDBC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2045C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07247699" w14:textId="77777777" w:rsidTr="00974939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AB67F" w14:textId="77777777" w:rsidR="00E10827" w:rsidRPr="00BB6119" w:rsidRDefault="000333D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Creo que </w:t>
            </w:r>
            <w:r w:rsidRPr="007074DA">
              <w:rPr>
                <w:rFonts w:eastAsia="Times New Roman" w:cs="Times New Roman"/>
                <w:sz w:val="18"/>
                <w:szCs w:val="20"/>
                <w:lang w:val="es-CL"/>
              </w:rPr>
              <w:t>la mayoría de</w:t>
            </w: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lo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>s profesores preparan bien sus clases.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7EF0A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A48B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49EE0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FBDA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BBE6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4685AC73" w14:textId="77777777" w:rsidTr="00974939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684C1" w14:textId="77777777" w:rsidR="00E10827" w:rsidRPr="00BB6119" w:rsidRDefault="00B76A7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Me gusta có</w:t>
            </w:r>
            <w:r w:rsidR="000333DB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mo </w:t>
            </w:r>
            <w:r w:rsidR="000333DB" w:rsidRPr="007074DA">
              <w:rPr>
                <w:rFonts w:eastAsia="Times New Roman" w:cs="Times New Roman"/>
                <w:sz w:val="18"/>
                <w:szCs w:val="20"/>
                <w:lang w:val="es-CL"/>
              </w:rPr>
              <w:t>la mayoría de</w:t>
            </w:r>
            <w:r w:rsidR="000333DB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los</w:t>
            </w:r>
            <w:r w:rsidR="008369F4" w:rsidRPr="00BB6119">
              <w:rPr>
                <w:rFonts w:eastAsia="Times New Roman" w:cs="Times New Roman"/>
                <w:sz w:val="18"/>
                <w:szCs w:val="20"/>
                <w:lang w:val="es-CL"/>
              </w:rPr>
              <w:t xml:space="preserve"> profesores enseñan la materia.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FAA4B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4D25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63E4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102FD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C76C9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25905EFA" w14:textId="77777777" w:rsidTr="00974939">
        <w:trPr>
          <w:trHeight w:val="458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590CC" w14:textId="77777777" w:rsidR="00E10827" w:rsidRPr="00BB6119" w:rsidRDefault="008369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En mi colegio me apoyan en la búsqueda de las opciones de estudio futuro que mejor se ajustan a mis talentos.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08D7E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0FB21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F117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D81A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2EC4F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  <w:tr w:rsidR="00E10827" w:rsidRPr="00BB6119" w14:paraId="29C21B4C" w14:textId="77777777" w:rsidTr="00974939">
        <w:trPr>
          <w:trHeight w:val="459"/>
          <w:jc w:val="center"/>
        </w:trPr>
        <w:tc>
          <w:tcPr>
            <w:tcW w:w="52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87337" w14:textId="77777777" w:rsidR="00E10827" w:rsidRPr="00BB6119" w:rsidRDefault="008369F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Times New Roman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En mi colegio me apoyan para encontrar mi verdadera vocación.</w:t>
            </w:r>
          </w:p>
        </w:tc>
        <w:tc>
          <w:tcPr>
            <w:tcW w:w="11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8C904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47597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02B92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47AD8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10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9A596" w14:textId="77777777" w:rsidR="00E10827" w:rsidRPr="00BB6119" w:rsidRDefault="008369F4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</w:tr>
    </w:tbl>
    <w:p w14:paraId="169E081B" w14:textId="77777777" w:rsidR="00974939" w:rsidRPr="00BB6119" w:rsidRDefault="00974939" w:rsidP="007E180D">
      <w:pPr>
        <w:jc w:val="both"/>
        <w:rPr>
          <w:b/>
          <w:bCs/>
          <w:color w:val="FF0000"/>
          <w:sz w:val="20"/>
        </w:rPr>
      </w:pPr>
    </w:p>
    <w:p w14:paraId="47A9B0F3" w14:textId="77777777" w:rsidR="00E10827" w:rsidRPr="00BB6119" w:rsidRDefault="008369F4" w:rsidP="001B79BD">
      <w:pPr>
        <w:pStyle w:val="ListParagraph"/>
        <w:numPr>
          <w:ilvl w:val="0"/>
          <w:numId w:val="30"/>
        </w:numPr>
        <w:jc w:val="both"/>
        <w:rPr>
          <w:b/>
          <w:bCs/>
          <w:lang w:val="es-CL"/>
        </w:rPr>
      </w:pPr>
      <w:r w:rsidRPr="00BB6119">
        <w:rPr>
          <w:b/>
          <w:bCs/>
          <w:lang w:val="es-CL"/>
        </w:rPr>
        <w:t>A</w:t>
      </w:r>
      <w:r w:rsidR="001B79BD" w:rsidRPr="00BB6119">
        <w:rPr>
          <w:b/>
          <w:bCs/>
          <w:lang w:val="es-CL"/>
        </w:rPr>
        <w:t>CTITUDES</w:t>
      </w:r>
    </w:p>
    <w:p w14:paraId="53F63C82" w14:textId="77777777" w:rsidR="006C482A" w:rsidRPr="007074DA" w:rsidRDefault="006C482A" w:rsidP="00686BF8">
      <w:pPr>
        <w:pStyle w:val="ListParagraph"/>
        <w:numPr>
          <w:ilvl w:val="0"/>
          <w:numId w:val="37"/>
        </w:numPr>
        <w:spacing w:line="240" w:lineRule="auto"/>
        <w:jc w:val="both"/>
        <w:rPr>
          <w:color w:val="FF0000"/>
          <w:sz w:val="18"/>
          <w:lang w:val="es-CL"/>
        </w:rPr>
      </w:pPr>
      <w:r w:rsidRPr="007074DA">
        <w:rPr>
          <w:sz w:val="20"/>
          <w:lang w:val="es-CL"/>
        </w:rPr>
        <w:t>En las preguntas que sigu</w:t>
      </w:r>
      <w:r w:rsidR="00C658BD" w:rsidRPr="007074DA">
        <w:rPr>
          <w:sz w:val="20"/>
          <w:lang w:val="es-CL"/>
        </w:rPr>
        <w:t>en, sup</w:t>
      </w:r>
      <w:r w:rsidR="00D74715" w:rsidRPr="007074DA">
        <w:rPr>
          <w:sz w:val="20"/>
          <w:lang w:val="es-CL"/>
        </w:rPr>
        <w:t>ón que hay dos</w:t>
      </w:r>
      <w:r w:rsidR="00C658BD" w:rsidRPr="007074DA">
        <w:rPr>
          <w:sz w:val="20"/>
          <w:lang w:val="es-CL"/>
        </w:rPr>
        <w:t xml:space="preserve"> colegios posibles</w:t>
      </w:r>
      <w:r w:rsidR="00D74715" w:rsidRPr="007074DA">
        <w:rPr>
          <w:sz w:val="20"/>
          <w:lang w:val="es-CL"/>
        </w:rPr>
        <w:t xml:space="preserve"> (colegio 1 y colegio 2</w:t>
      </w:r>
      <w:r w:rsidR="007E0AAB" w:rsidRPr="007074DA">
        <w:rPr>
          <w:sz w:val="20"/>
          <w:lang w:val="es-CL"/>
        </w:rPr>
        <w:t>). Tienes que señalar</w:t>
      </w:r>
      <w:r w:rsidR="00C658BD" w:rsidRPr="007074DA">
        <w:rPr>
          <w:sz w:val="20"/>
          <w:lang w:val="es-CL"/>
        </w:rPr>
        <w:t xml:space="preserve"> en qué colegio preferirías estar</w:t>
      </w:r>
      <w:r w:rsidR="007E0AAB" w:rsidRPr="007074DA">
        <w:rPr>
          <w:sz w:val="20"/>
          <w:lang w:val="es-CL"/>
        </w:rPr>
        <w:t>, escogiendo</w:t>
      </w:r>
      <w:r w:rsidR="00D74715" w:rsidRPr="007074DA">
        <w:rPr>
          <w:sz w:val="20"/>
          <w:lang w:val="es-CL"/>
        </w:rPr>
        <w:t xml:space="preserve"> entre colegio 1</w:t>
      </w:r>
      <w:r w:rsidR="007E0AAB" w:rsidRPr="007074DA">
        <w:rPr>
          <w:sz w:val="20"/>
          <w:lang w:val="es-CL"/>
        </w:rPr>
        <w:t xml:space="preserve"> o </w:t>
      </w:r>
      <w:r w:rsidR="00D74715" w:rsidRPr="007074DA">
        <w:rPr>
          <w:sz w:val="20"/>
          <w:lang w:val="es-CL"/>
        </w:rPr>
        <w:t>colegio 2</w:t>
      </w:r>
      <w:r w:rsidR="007E0AAB" w:rsidRPr="007074DA">
        <w:rPr>
          <w:sz w:val="20"/>
          <w:lang w:val="es-CL"/>
        </w:rPr>
        <w:t xml:space="preserve"> en cada pregunta</w:t>
      </w:r>
      <w:r w:rsidRPr="007074DA">
        <w:rPr>
          <w:sz w:val="20"/>
          <w:lang w:val="es-CL"/>
        </w:rPr>
        <w:t>.</w:t>
      </w:r>
    </w:p>
    <w:p w14:paraId="287C2616" w14:textId="77777777" w:rsidR="00246576" w:rsidRPr="007074DA" w:rsidRDefault="00C658BD" w:rsidP="00246576">
      <w:pPr>
        <w:pStyle w:val="NormalWeb"/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  <w:r w:rsidRPr="007074DA">
        <w:rPr>
          <w:rFonts w:asciiTheme="minorHAnsi" w:hAnsiTheme="minorHAnsi"/>
          <w:sz w:val="20"/>
          <w:szCs w:val="20"/>
          <w:lang w:val="es-CL"/>
        </w:rPr>
        <w:t>¿En qué colegio preferirías estar</w:t>
      </w:r>
      <w:r w:rsidR="00246576" w:rsidRPr="007074DA">
        <w:rPr>
          <w:rFonts w:asciiTheme="minorHAnsi" w:hAnsiTheme="minorHAnsi"/>
          <w:sz w:val="20"/>
          <w:szCs w:val="20"/>
          <w:lang w:val="es-CL"/>
        </w:rPr>
        <w:t xml:space="preserve">? </w:t>
      </w:r>
    </w:p>
    <w:p w14:paraId="3DCDF22F" w14:textId="77777777" w:rsidR="00246576" w:rsidRPr="007074DA" w:rsidRDefault="00246576" w:rsidP="00246576">
      <w:pPr>
        <w:pStyle w:val="NormalWeb"/>
        <w:shd w:val="clear" w:color="auto" w:fill="FFFFFF"/>
        <w:jc w:val="both"/>
        <w:rPr>
          <w:rFonts w:asciiTheme="minorHAnsi" w:hAnsiTheme="minorHAnsi"/>
          <w:b/>
          <w:sz w:val="20"/>
          <w:szCs w:val="20"/>
          <w:lang w:val="es-C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320"/>
      </w:tblGrid>
      <w:tr w:rsidR="00246576" w:rsidRPr="007074DA" w14:paraId="1DB1824D" w14:textId="77777777" w:rsidTr="00D74715">
        <w:tc>
          <w:tcPr>
            <w:tcW w:w="7508" w:type="dxa"/>
          </w:tcPr>
          <w:p w14:paraId="20D0C6E6" w14:textId="77777777" w:rsidR="00246576" w:rsidRPr="007074DA" w:rsidRDefault="007E0AAB" w:rsidP="0085776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b/>
                <w:sz w:val="20"/>
                <w:szCs w:val="20"/>
                <w:lang w:val="es-CL"/>
              </w:rPr>
              <w:t>20</w:t>
            </w:r>
            <w:r w:rsidR="00246576" w:rsidRPr="007074DA">
              <w:rPr>
                <w:rFonts w:asciiTheme="minorHAnsi" w:hAnsiTheme="minorHAnsi"/>
                <w:b/>
                <w:sz w:val="20"/>
                <w:szCs w:val="20"/>
                <w:lang w:val="es-CL"/>
              </w:rPr>
              <w:t>.1</w:t>
            </w:r>
          </w:p>
        </w:tc>
        <w:tc>
          <w:tcPr>
            <w:tcW w:w="1320" w:type="dxa"/>
          </w:tcPr>
          <w:p w14:paraId="046B2685" w14:textId="77777777" w:rsidR="00246576" w:rsidRPr="007074DA" w:rsidRDefault="00246576" w:rsidP="0085776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246576" w:rsidRPr="007074DA" w14:paraId="60ED64A6" w14:textId="77777777" w:rsidTr="00D74715">
        <w:tc>
          <w:tcPr>
            <w:tcW w:w="7508" w:type="dxa"/>
          </w:tcPr>
          <w:p w14:paraId="3DE0907A" w14:textId="04A9E243" w:rsidR="00246576" w:rsidRPr="007074DA" w:rsidRDefault="005F05A7" w:rsidP="005F05A7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Colegio 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1:</w:t>
            </w:r>
            <w:r w:rsidR="00DA603C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</w:t>
            </w: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T</w:t>
            </w:r>
            <w:r w:rsidR="00DA603C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u 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Promedio de Notas es </w:t>
            </w:r>
            <w:r w:rsidR="007E0AAB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5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y</w:t>
            </w:r>
            <w:r w:rsidR="00246576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el del resto de tus compañeros es</w:t>
            </w:r>
            <w:r w:rsidR="00246576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</w:t>
            </w:r>
            <w:r w:rsidR="00246576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6</w:t>
            </w:r>
            <w:r w:rsidR="00246576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.</w:t>
            </w:r>
          </w:p>
        </w:tc>
        <w:tc>
          <w:tcPr>
            <w:tcW w:w="1320" w:type="dxa"/>
          </w:tcPr>
          <w:p w14:paraId="6B135D41" w14:textId="77777777" w:rsidR="00246576" w:rsidRPr="007074DA" w:rsidRDefault="00246576" w:rsidP="0085776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246576" w:rsidRPr="00BB6119" w14:paraId="44BEB31D" w14:textId="77777777" w:rsidTr="00D74715">
        <w:tc>
          <w:tcPr>
            <w:tcW w:w="7508" w:type="dxa"/>
          </w:tcPr>
          <w:p w14:paraId="0E3B0CA6" w14:textId="04D06914" w:rsidR="00246576" w:rsidRPr="007074DA" w:rsidRDefault="005F05A7" w:rsidP="005F05A7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Colegio 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2: </w:t>
            </w: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T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u</w:t>
            </w:r>
            <w:r w:rsidR="00DA603C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</w:t>
            </w:r>
            <w:r w:rsidR="00246576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Promedio de Notas es </w:t>
            </w:r>
            <w:r w:rsidR="00246576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4</w:t>
            </w:r>
            <w:r w:rsidR="003139F4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,</w:t>
            </w:r>
            <w:r w:rsidR="00246576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5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y</w:t>
            </w:r>
            <w:r w:rsidR="00246576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el del resto de tus compañeros es</w:t>
            </w:r>
            <w:r w:rsidR="00246576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</w:t>
            </w:r>
            <w:r w:rsidR="00246576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4</w:t>
            </w:r>
            <w:r w:rsidR="00246576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.</w:t>
            </w:r>
          </w:p>
        </w:tc>
        <w:tc>
          <w:tcPr>
            <w:tcW w:w="1320" w:type="dxa"/>
          </w:tcPr>
          <w:p w14:paraId="0A60F5B4" w14:textId="77777777" w:rsidR="00246576" w:rsidRPr="007074DA" w:rsidRDefault="00246576" w:rsidP="0085776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</w:tbl>
    <w:p w14:paraId="62EA2644" w14:textId="77777777" w:rsidR="00246576" w:rsidRPr="00BB6119" w:rsidRDefault="00246576" w:rsidP="00246576">
      <w:pPr>
        <w:pStyle w:val="NormalWeb"/>
        <w:shd w:val="clear" w:color="auto" w:fill="FFFFFF"/>
        <w:jc w:val="both"/>
        <w:rPr>
          <w:rFonts w:asciiTheme="minorHAnsi" w:hAnsiTheme="minorHAnsi"/>
          <w:sz w:val="20"/>
          <w:szCs w:val="20"/>
          <w:highlight w:val="yellow"/>
          <w:lang w:val="es-CL"/>
        </w:rPr>
      </w:pPr>
    </w:p>
    <w:p w14:paraId="4BCAEA86" w14:textId="77777777" w:rsidR="007E0AAB" w:rsidRPr="007074DA" w:rsidRDefault="00C658BD" w:rsidP="007E0AAB">
      <w:pPr>
        <w:pStyle w:val="NormalWeb"/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  <w:r w:rsidRPr="007074DA">
        <w:rPr>
          <w:rFonts w:asciiTheme="minorHAnsi" w:hAnsiTheme="minorHAnsi"/>
          <w:sz w:val="20"/>
          <w:szCs w:val="20"/>
          <w:lang w:val="es-CL"/>
        </w:rPr>
        <w:t>¿En qué colegio preferirías estar</w:t>
      </w:r>
      <w:r w:rsidR="007E0AAB" w:rsidRPr="007074DA">
        <w:rPr>
          <w:rFonts w:asciiTheme="minorHAnsi" w:hAnsiTheme="minorHAnsi"/>
          <w:sz w:val="20"/>
          <w:szCs w:val="20"/>
          <w:lang w:val="es-CL"/>
        </w:rPr>
        <w:t xml:space="preserve">? </w:t>
      </w:r>
    </w:p>
    <w:p w14:paraId="4293FF21" w14:textId="77777777" w:rsidR="007E0AAB" w:rsidRPr="007074DA" w:rsidRDefault="007E0AAB" w:rsidP="00246576">
      <w:pPr>
        <w:pStyle w:val="NormalWeb"/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320"/>
      </w:tblGrid>
      <w:tr w:rsidR="007E0AAB" w:rsidRPr="007074DA" w14:paraId="33B8EDBD" w14:textId="77777777" w:rsidTr="00D74715">
        <w:tc>
          <w:tcPr>
            <w:tcW w:w="7508" w:type="dxa"/>
          </w:tcPr>
          <w:p w14:paraId="42AF76C5" w14:textId="77777777" w:rsidR="007E0AAB" w:rsidRPr="007074DA" w:rsidRDefault="007E0AAB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b/>
                <w:sz w:val="20"/>
                <w:szCs w:val="20"/>
                <w:lang w:val="es-CL"/>
              </w:rPr>
              <w:t>20.2</w:t>
            </w:r>
          </w:p>
        </w:tc>
        <w:tc>
          <w:tcPr>
            <w:tcW w:w="1320" w:type="dxa"/>
          </w:tcPr>
          <w:p w14:paraId="606C3EFA" w14:textId="77777777" w:rsidR="007E0AAB" w:rsidRPr="007074DA" w:rsidRDefault="007E0AAB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7E0AAB" w:rsidRPr="007074DA" w14:paraId="1198F35B" w14:textId="77777777" w:rsidTr="00D74715">
        <w:tc>
          <w:tcPr>
            <w:tcW w:w="7508" w:type="dxa"/>
          </w:tcPr>
          <w:p w14:paraId="58853B3C" w14:textId="3EA75A42" w:rsidR="007E0AAB" w:rsidRPr="007074DA" w:rsidRDefault="00877D28" w:rsidP="00877D28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Colegio 1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: </w:t>
            </w: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T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u Promedio de Notas es </w:t>
            </w:r>
            <w:r w:rsidR="007E0AAB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5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y 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el del r</w:t>
            </w:r>
            <w:r w:rsidR="00C658BD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esto de tu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s compañeros es </w:t>
            </w:r>
            <w:r w:rsidR="00D74715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6</w:t>
            </w:r>
          </w:p>
        </w:tc>
        <w:tc>
          <w:tcPr>
            <w:tcW w:w="1320" w:type="dxa"/>
          </w:tcPr>
          <w:p w14:paraId="0A3E42E5" w14:textId="77777777" w:rsidR="007E0AAB" w:rsidRPr="007074DA" w:rsidRDefault="007E0AAB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  <w:tr w:rsidR="007E0AAB" w:rsidRPr="00BB6119" w14:paraId="2E0D7E53" w14:textId="77777777" w:rsidTr="00D74715">
        <w:tc>
          <w:tcPr>
            <w:tcW w:w="7508" w:type="dxa"/>
          </w:tcPr>
          <w:p w14:paraId="33BCAB52" w14:textId="51F71F25" w:rsidR="007E0AAB" w:rsidRPr="00BB6119" w:rsidRDefault="00877D28" w:rsidP="00877D28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Colegio 2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: </w:t>
            </w:r>
            <w:r w:rsidRPr="007074DA">
              <w:rPr>
                <w:rFonts w:asciiTheme="minorHAnsi" w:hAnsiTheme="minorHAnsi"/>
                <w:sz w:val="20"/>
                <w:szCs w:val="20"/>
                <w:lang w:val="es-CL"/>
              </w:rPr>
              <w:t>T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u Promedio de Notas es </w:t>
            </w:r>
            <w:r w:rsidR="007E0AAB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4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y </w:t>
            </w:r>
            <w:r w:rsidR="00C658BD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el 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del </w:t>
            </w:r>
            <w:r w:rsidR="00C658BD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resto de tu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s</w:t>
            </w:r>
            <w:r w:rsidR="00C658BD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c</w:t>
            </w:r>
            <w:r w:rsidR="00D74715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ompañeros es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 xml:space="preserve"> </w:t>
            </w:r>
            <w:r w:rsidR="007E0AAB" w:rsidRPr="007074DA">
              <w:rPr>
                <w:rFonts w:asciiTheme="minorHAnsi" w:hAnsiTheme="minorHAnsi"/>
                <w:sz w:val="20"/>
                <w:szCs w:val="20"/>
                <w:u w:val="single"/>
                <w:lang w:val="es-CL"/>
              </w:rPr>
              <w:t>4</w:t>
            </w:r>
            <w:r w:rsidR="007E0AAB" w:rsidRPr="007074DA">
              <w:rPr>
                <w:rFonts w:asciiTheme="minorHAnsi" w:hAnsiTheme="minorHAnsi"/>
                <w:sz w:val="20"/>
                <w:szCs w:val="20"/>
                <w:lang w:val="es-CL"/>
              </w:rPr>
              <w:t>.</w:t>
            </w:r>
          </w:p>
        </w:tc>
        <w:tc>
          <w:tcPr>
            <w:tcW w:w="1320" w:type="dxa"/>
          </w:tcPr>
          <w:p w14:paraId="68054AA5" w14:textId="77777777" w:rsidR="007E0AAB" w:rsidRPr="00BB6119" w:rsidRDefault="007E0AAB" w:rsidP="00C658BD">
            <w:pPr>
              <w:pStyle w:val="NormalWeb"/>
              <w:jc w:val="both"/>
              <w:rPr>
                <w:rFonts w:asciiTheme="minorHAnsi" w:hAnsiTheme="minorHAnsi"/>
                <w:sz w:val="20"/>
                <w:szCs w:val="20"/>
                <w:lang w:val="es-CL"/>
              </w:rPr>
            </w:pPr>
          </w:p>
        </w:tc>
      </w:tr>
    </w:tbl>
    <w:p w14:paraId="56B3FC95" w14:textId="77777777" w:rsidR="007E0AAB" w:rsidRPr="00BB6119" w:rsidRDefault="007E0AAB" w:rsidP="00246576">
      <w:pPr>
        <w:pStyle w:val="NormalWeb"/>
        <w:shd w:val="clear" w:color="auto" w:fill="FFFFFF"/>
        <w:jc w:val="both"/>
        <w:rPr>
          <w:rFonts w:asciiTheme="minorHAnsi" w:hAnsiTheme="minorHAnsi"/>
          <w:sz w:val="20"/>
          <w:szCs w:val="20"/>
          <w:lang w:val="es-CL"/>
        </w:rPr>
      </w:pPr>
    </w:p>
    <w:p w14:paraId="51EDD671" w14:textId="1072A9C8" w:rsidR="00F17CE4" w:rsidRPr="00BB6119" w:rsidRDefault="00F17CE4" w:rsidP="00686BF8">
      <w:pPr>
        <w:pStyle w:val="ListParagraph"/>
        <w:numPr>
          <w:ilvl w:val="0"/>
          <w:numId w:val="37"/>
        </w:numPr>
        <w:spacing w:line="240" w:lineRule="auto"/>
        <w:jc w:val="both"/>
        <w:rPr>
          <w:sz w:val="20"/>
          <w:lang w:val="es-CL"/>
        </w:rPr>
      </w:pPr>
      <w:r w:rsidRPr="00BB6119">
        <w:rPr>
          <w:sz w:val="20"/>
          <w:lang w:val="es-CL"/>
        </w:rPr>
        <w:t xml:space="preserve">En una escala del 0 al 10, donde 0 significa que "no estás dispuesto(a) a tomar riesgos en lo absoluto " </w:t>
      </w:r>
      <w:r w:rsidR="00FB449A" w:rsidRPr="00BB6119">
        <w:rPr>
          <w:sz w:val="20"/>
          <w:lang w:val="es-CL"/>
        </w:rPr>
        <w:t>y 10 significa que "</w:t>
      </w:r>
      <w:r w:rsidR="00F02B56" w:rsidRPr="00BB6119">
        <w:rPr>
          <w:sz w:val="20"/>
          <w:lang w:val="es-CL"/>
        </w:rPr>
        <w:t>estás totalmente</w:t>
      </w:r>
      <w:r w:rsidRPr="00BB6119">
        <w:rPr>
          <w:sz w:val="20"/>
          <w:lang w:val="es-CL"/>
        </w:rPr>
        <w:t xml:space="preserve"> dispuesto(a) a tomar riesgos",</w:t>
      </w:r>
      <w:r w:rsidR="00FB449A" w:rsidRPr="00BB6119">
        <w:rPr>
          <w:sz w:val="20"/>
          <w:lang w:val="es-CL"/>
        </w:rPr>
        <w:t xml:space="preserve"> ¿qué tan dispuesto(</w:t>
      </w:r>
      <w:r w:rsidR="000333DB" w:rsidRPr="00BB6119">
        <w:rPr>
          <w:sz w:val="20"/>
          <w:lang w:val="es-CL"/>
        </w:rPr>
        <w:t>a) estás</w:t>
      </w:r>
      <w:r w:rsidRPr="00BB6119">
        <w:rPr>
          <w:sz w:val="20"/>
          <w:lang w:val="es-CL"/>
        </w:rPr>
        <w:t xml:space="preserve"> a tomar riesgos</w:t>
      </w:r>
      <w:r w:rsidR="000333DB" w:rsidRPr="00BB6119">
        <w:rPr>
          <w:sz w:val="20"/>
          <w:lang w:val="es-CL"/>
        </w:rPr>
        <w:t xml:space="preserve"> </w:t>
      </w:r>
      <w:r w:rsidR="000333DB" w:rsidRPr="007074DA">
        <w:rPr>
          <w:sz w:val="20"/>
          <w:lang w:val="es-CL"/>
        </w:rPr>
        <w:t>para tener éxito en la vida</w:t>
      </w:r>
      <w:r w:rsidRPr="00BB6119">
        <w:rPr>
          <w:sz w:val="20"/>
          <w:lang w:val="es-CL"/>
        </w:rPr>
        <w:t xml:space="preserve">? </w:t>
      </w:r>
      <w:r w:rsidRPr="00BB6119">
        <w:rPr>
          <w:b/>
          <w:sz w:val="20"/>
          <w:lang w:val="es-CL"/>
        </w:rPr>
        <w:t xml:space="preserve">(MARCA </w:t>
      </w:r>
      <w:r w:rsidR="00E70E59">
        <w:rPr>
          <w:b/>
          <w:sz w:val="20"/>
          <w:lang w:val="es-CL"/>
        </w:rPr>
        <w:t>SOLO</w:t>
      </w:r>
      <w:r w:rsidR="00034A5D" w:rsidRPr="00BB6119">
        <w:rPr>
          <w:b/>
          <w:sz w:val="20"/>
          <w:lang w:val="es-CL"/>
        </w:rPr>
        <w:t xml:space="preserve"> UN</w:t>
      </w:r>
      <w:r w:rsidRPr="00BB6119">
        <w:rPr>
          <w:b/>
          <w:sz w:val="20"/>
          <w:lang w:val="es-CL"/>
        </w:rPr>
        <w:t xml:space="preserve"> </w:t>
      </w:r>
      <w:r w:rsidR="00034A5D" w:rsidRPr="00BB6119">
        <w:rPr>
          <w:b/>
          <w:sz w:val="20"/>
          <w:lang w:val="es-CL"/>
        </w:rPr>
        <w:t>NÚMERO</w:t>
      </w:r>
      <w:r w:rsidRPr="00BB6119">
        <w:rPr>
          <w:b/>
          <w:sz w:val="20"/>
          <w:lang w:val="es-CL"/>
        </w:rPr>
        <w:t>)</w:t>
      </w:r>
    </w:p>
    <w:tbl>
      <w:tblPr>
        <w:tblW w:w="7939" w:type="dxa"/>
        <w:tblInd w:w="51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722"/>
        <w:gridCol w:w="721"/>
        <w:gridCol w:w="722"/>
        <w:gridCol w:w="720"/>
        <w:gridCol w:w="723"/>
        <w:gridCol w:w="720"/>
        <w:gridCol w:w="721"/>
        <w:gridCol w:w="722"/>
        <w:gridCol w:w="722"/>
        <w:gridCol w:w="724"/>
      </w:tblGrid>
      <w:tr w:rsidR="00D87CC6" w:rsidRPr="00BB6119" w14:paraId="7B8FABCE" w14:textId="77777777" w:rsidTr="00D87CC6">
        <w:trPr>
          <w:trHeight w:hRule="exact" w:val="288"/>
        </w:trPr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C487FA0" w14:textId="77777777" w:rsidR="00D87CC6" w:rsidRPr="00BB6119" w:rsidRDefault="00D87CC6" w:rsidP="00D87CC6">
            <w:pPr>
              <w:pStyle w:val="Standard1"/>
              <w:spacing w:after="0" w:line="240" w:lineRule="auto"/>
              <w:jc w:val="center"/>
              <w:rPr>
                <w:rFonts w:eastAsia="Arial Unicode MS" w:cs="Times New Roman"/>
                <w:sz w:val="18"/>
                <w:szCs w:val="18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0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4D70B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7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AAA7E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B9A62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E901F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7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BCC1B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1EF49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6</w:t>
            </w:r>
          </w:p>
        </w:tc>
        <w:tc>
          <w:tcPr>
            <w:tcW w:w="7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5CEA9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7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60F12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8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D1209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9</w:t>
            </w:r>
          </w:p>
        </w:tc>
        <w:tc>
          <w:tcPr>
            <w:tcW w:w="7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9BDB5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10</w:t>
            </w:r>
          </w:p>
        </w:tc>
      </w:tr>
    </w:tbl>
    <w:p w14:paraId="51BF02FC" w14:textId="77777777" w:rsidR="00974939" w:rsidRDefault="00974939">
      <w:pPr>
        <w:pStyle w:val="Standard1"/>
        <w:widowControl w:val="0"/>
        <w:spacing w:after="0" w:line="240" w:lineRule="auto"/>
        <w:jc w:val="both"/>
        <w:rPr>
          <w:rFonts w:ascii="Cambria" w:hAnsi="Cambria" w:cs="Arial"/>
          <w:lang w:val="es-CL"/>
        </w:rPr>
      </w:pPr>
    </w:p>
    <w:p w14:paraId="13DAC9DA" w14:textId="77777777" w:rsidR="006A7439" w:rsidRDefault="006A7439">
      <w:pPr>
        <w:pStyle w:val="Standard1"/>
        <w:widowControl w:val="0"/>
        <w:spacing w:after="0" w:line="240" w:lineRule="auto"/>
        <w:jc w:val="both"/>
        <w:rPr>
          <w:rFonts w:ascii="Cambria" w:hAnsi="Cambria" w:cs="Arial"/>
          <w:lang w:val="es-CL"/>
        </w:rPr>
      </w:pPr>
    </w:p>
    <w:p w14:paraId="27E24ED9" w14:textId="21357CDC" w:rsidR="00F17CE4" w:rsidRPr="00BB6119" w:rsidRDefault="00F17CE4" w:rsidP="00686BF8">
      <w:pPr>
        <w:pStyle w:val="ListParagraph"/>
        <w:numPr>
          <w:ilvl w:val="0"/>
          <w:numId w:val="37"/>
        </w:numPr>
        <w:spacing w:line="240" w:lineRule="auto"/>
        <w:jc w:val="both"/>
        <w:rPr>
          <w:sz w:val="20"/>
          <w:lang w:val="es-CL"/>
        </w:rPr>
      </w:pPr>
      <w:r w:rsidRPr="00BB6119">
        <w:rPr>
          <w:sz w:val="20"/>
          <w:lang w:val="es-CL"/>
        </w:rPr>
        <w:lastRenderedPageBreak/>
        <w:t>Ahora quisiera preguntarte sobre tu disposición a actuar de una determinada manera. Por favor responde usando una escala de 0 a 10, en donde 0 significa que "no estás dispuesto a actuar de esa manera en lo absolut</w:t>
      </w:r>
      <w:r w:rsidR="00F02B56" w:rsidRPr="00BB6119">
        <w:rPr>
          <w:sz w:val="20"/>
          <w:lang w:val="es-CL"/>
        </w:rPr>
        <w:t>o" y 10 significa que "estás totalmente dispuesto</w:t>
      </w:r>
      <w:r w:rsidRPr="00BB6119">
        <w:rPr>
          <w:sz w:val="20"/>
          <w:lang w:val="es-CL"/>
        </w:rPr>
        <w:t xml:space="preserve"> a actuar de esa manera". </w:t>
      </w:r>
      <w:r w:rsidRPr="00BB6119">
        <w:rPr>
          <w:b/>
          <w:sz w:val="20"/>
          <w:lang w:val="es-CL"/>
        </w:rPr>
        <w:t xml:space="preserve">(MARCA </w:t>
      </w:r>
      <w:r w:rsidR="00E70E59">
        <w:rPr>
          <w:b/>
          <w:sz w:val="20"/>
          <w:lang w:val="es-CL"/>
        </w:rPr>
        <w:t>SOLO</w:t>
      </w:r>
      <w:r w:rsidRPr="00BB6119">
        <w:rPr>
          <w:b/>
          <w:sz w:val="20"/>
          <w:lang w:val="es-CL"/>
        </w:rPr>
        <w:t xml:space="preserve"> </w:t>
      </w:r>
      <w:r w:rsidR="00034A5D" w:rsidRPr="00BB6119">
        <w:rPr>
          <w:b/>
          <w:sz w:val="20"/>
          <w:lang w:val="es-CL"/>
        </w:rPr>
        <w:t>UN NÚMERO EN CADA FILA</w:t>
      </w:r>
      <w:r w:rsidRPr="00BB6119">
        <w:rPr>
          <w:b/>
          <w:sz w:val="20"/>
          <w:lang w:val="es-CL"/>
        </w:rPr>
        <w:t>)</w:t>
      </w:r>
    </w:p>
    <w:tbl>
      <w:tblPr>
        <w:tblW w:w="8827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8"/>
        <w:gridCol w:w="307"/>
        <w:gridCol w:w="307"/>
        <w:gridCol w:w="307"/>
        <w:gridCol w:w="308"/>
        <w:gridCol w:w="308"/>
        <w:gridCol w:w="308"/>
        <w:gridCol w:w="307"/>
        <w:gridCol w:w="307"/>
        <w:gridCol w:w="307"/>
        <w:gridCol w:w="307"/>
        <w:gridCol w:w="406"/>
      </w:tblGrid>
      <w:tr w:rsidR="00D87CC6" w:rsidRPr="00BB6119" w14:paraId="07A40290" w14:textId="77777777" w:rsidTr="00FB449A">
        <w:trPr>
          <w:trHeight w:hRule="exact" w:val="611"/>
        </w:trPr>
        <w:tc>
          <w:tcPr>
            <w:tcW w:w="53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79162" w14:textId="77777777" w:rsidR="00D87CC6" w:rsidRPr="00BB6119" w:rsidRDefault="00D87CC6" w:rsidP="00AE0191">
            <w:pPr>
              <w:spacing w:after="0" w:line="240" w:lineRule="auto"/>
              <w:rPr>
                <w:rFonts w:eastAsia="Times New Roman" w:cs="Times New Roman"/>
              </w:rPr>
            </w:pPr>
            <w:r w:rsidRPr="00BB6119">
              <w:rPr>
                <w:rFonts w:eastAsia="Times New Roman" w:cs="Times New Roman"/>
                <w:sz w:val="18"/>
                <w:szCs w:val="20"/>
              </w:rPr>
              <w:t xml:space="preserve">¿Qué tan dispuesto estás a renunciar a algo que es beneficioso para ti actualmente con el fin de obtener </w:t>
            </w:r>
            <w:r w:rsidRPr="00BB6119">
              <w:rPr>
                <w:rFonts w:eastAsia="Times New Roman" w:cs="Times New Roman"/>
                <w:b/>
                <w:sz w:val="18"/>
                <w:szCs w:val="20"/>
              </w:rPr>
              <w:t>mayores</w:t>
            </w:r>
            <w:r w:rsidRPr="00BB6119">
              <w:rPr>
                <w:rFonts w:eastAsia="Times New Roman" w:cs="Times New Roman"/>
                <w:sz w:val="18"/>
                <w:szCs w:val="20"/>
              </w:rPr>
              <w:t xml:space="preserve"> beneficios en el futuro?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7911912" w14:textId="77777777" w:rsidR="00D87CC6" w:rsidRPr="00BB6119" w:rsidRDefault="00D87CC6" w:rsidP="00D87CC6">
            <w:pPr>
              <w:pStyle w:val="Standard1"/>
              <w:spacing w:after="0" w:line="240" w:lineRule="auto"/>
              <w:jc w:val="center"/>
              <w:rPr>
                <w:rFonts w:eastAsia="Arial Unicode MS" w:cs="Times New Roman"/>
                <w:sz w:val="18"/>
                <w:szCs w:val="18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0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B916C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69375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3C453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F6F4D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DE44C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BECE3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6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B798F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7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34C87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8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B9EE6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9</w:t>
            </w:r>
          </w:p>
        </w:tc>
        <w:tc>
          <w:tcPr>
            <w:tcW w:w="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BBED0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10</w:t>
            </w:r>
          </w:p>
        </w:tc>
      </w:tr>
      <w:tr w:rsidR="00D87CC6" w:rsidRPr="00BB6119" w14:paraId="6203EFA4" w14:textId="77777777" w:rsidTr="00D87CC6">
        <w:trPr>
          <w:trHeight w:hRule="exact" w:val="569"/>
        </w:trPr>
        <w:tc>
          <w:tcPr>
            <w:tcW w:w="53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30F5A" w14:textId="1C03D9CB" w:rsidR="00D87CC6" w:rsidRPr="00BB6119" w:rsidRDefault="00D87CC6" w:rsidP="003139F4">
            <w:pPr>
              <w:pStyle w:val="Standard1"/>
              <w:spacing w:after="0" w:line="240" w:lineRule="auto"/>
              <w:rPr>
                <w:rFonts w:eastAsia="Times New Roman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¿Qué tan dispuesto estás a ayudar a tus compañeros sin esperar nada a cambio?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270BCA6" w14:textId="77777777" w:rsidR="00D87CC6" w:rsidRPr="00BB6119" w:rsidRDefault="00D87CC6" w:rsidP="00D87CC6">
            <w:pPr>
              <w:pStyle w:val="Standard1"/>
              <w:spacing w:after="0" w:line="240" w:lineRule="auto"/>
              <w:jc w:val="center"/>
              <w:rPr>
                <w:rFonts w:eastAsia="Arial Unicode MS" w:cs="Times New Roman"/>
                <w:sz w:val="18"/>
                <w:szCs w:val="18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0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1F4AF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4C940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95066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E4313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03101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4CC01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6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317A2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7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E7073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8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CDA5F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9</w:t>
            </w:r>
          </w:p>
        </w:tc>
        <w:tc>
          <w:tcPr>
            <w:tcW w:w="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24C40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10</w:t>
            </w:r>
          </w:p>
        </w:tc>
      </w:tr>
    </w:tbl>
    <w:p w14:paraId="4C0D4FDA" w14:textId="77777777" w:rsidR="00E10827" w:rsidRPr="00BB6119" w:rsidRDefault="00E10827" w:rsidP="00AE0191">
      <w:pPr>
        <w:spacing w:line="240" w:lineRule="auto"/>
        <w:jc w:val="both"/>
        <w:rPr>
          <w:sz w:val="20"/>
        </w:rPr>
      </w:pPr>
    </w:p>
    <w:p w14:paraId="35BD3FE7" w14:textId="5AC6FA5D" w:rsidR="00673730" w:rsidRPr="00BB6119" w:rsidRDefault="00673730" w:rsidP="00686BF8">
      <w:pPr>
        <w:pStyle w:val="ListParagraph"/>
        <w:numPr>
          <w:ilvl w:val="0"/>
          <w:numId w:val="37"/>
        </w:numPr>
        <w:spacing w:line="240" w:lineRule="auto"/>
        <w:jc w:val="both"/>
        <w:rPr>
          <w:sz w:val="20"/>
          <w:lang w:val="es-CL"/>
        </w:rPr>
      </w:pPr>
      <w:r w:rsidRPr="00BB6119">
        <w:rPr>
          <w:sz w:val="20"/>
          <w:lang w:val="es-CL"/>
        </w:rPr>
        <w:t xml:space="preserve">¿Qué tan bien te describe como persona cada una de las siguientes expresiones? Por favor responde usando una escala de 0 a 10, en donde 0 significa que la expresión "no te describe en absoluto" y 10 significa que "te describe perfectamente". </w:t>
      </w:r>
      <w:r w:rsidRPr="00BB6119">
        <w:rPr>
          <w:b/>
          <w:sz w:val="20"/>
          <w:lang w:val="es-CL"/>
        </w:rPr>
        <w:t xml:space="preserve">(MARCA </w:t>
      </w:r>
      <w:r w:rsidR="00E70E59">
        <w:rPr>
          <w:b/>
          <w:sz w:val="20"/>
          <w:lang w:val="es-CL"/>
        </w:rPr>
        <w:t>SOLO</w:t>
      </w:r>
      <w:r w:rsidRPr="00BB6119">
        <w:rPr>
          <w:b/>
          <w:sz w:val="20"/>
          <w:lang w:val="es-CL"/>
        </w:rPr>
        <w:t xml:space="preserve"> </w:t>
      </w:r>
      <w:r w:rsidR="00034A5D" w:rsidRPr="00BB6119">
        <w:rPr>
          <w:b/>
          <w:sz w:val="20"/>
          <w:lang w:val="es-CL"/>
        </w:rPr>
        <w:t>UN NÚMERO EN CADA FILA</w:t>
      </w:r>
      <w:r w:rsidRPr="00BB6119">
        <w:rPr>
          <w:b/>
          <w:sz w:val="20"/>
          <w:lang w:val="es-CL"/>
        </w:rPr>
        <w:t>)</w:t>
      </w:r>
    </w:p>
    <w:tbl>
      <w:tblPr>
        <w:tblW w:w="8827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7"/>
        <w:gridCol w:w="307"/>
        <w:gridCol w:w="307"/>
        <w:gridCol w:w="308"/>
        <w:gridCol w:w="308"/>
        <w:gridCol w:w="308"/>
        <w:gridCol w:w="308"/>
        <w:gridCol w:w="307"/>
        <w:gridCol w:w="307"/>
        <w:gridCol w:w="307"/>
        <w:gridCol w:w="307"/>
        <w:gridCol w:w="406"/>
      </w:tblGrid>
      <w:tr w:rsidR="00D87CC6" w:rsidRPr="00BB6119" w14:paraId="4D0594AD" w14:textId="77777777" w:rsidTr="00FB449A">
        <w:trPr>
          <w:trHeight w:hRule="exact" w:val="321"/>
        </w:trPr>
        <w:tc>
          <w:tcPr>
            <w:tcW w:w="5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9555D" w14:textId="1E7FB5C7" w:rsidR="00D87CC6" w:rsidRPr="00BB6119" w:rsidRDefault="00D87CC6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Cuando alguien me hace un favor, estoy dispuesto a devolverlo.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705C9F75" w14:textId="77777777" w:rsidR="00D87CC6" w:rsidRPr="00BB6119" w:rsidRDefault="00D87CC6" w:rsidP="00D87CC6">
            <w:pPr>
              <w:pStyle w:val="Standard1"/>
              <w:spacing w:after="0" w:line="240" w:lineRule="auto"/>
              <w:jc w:val="center"/>
              <w:rPr>
                <w:rFonts w:eastAsia="Arial Unicode MS" w:cs="Times New Roman"/>
                <w:sz w:val="18"/>
                <w:szCs w:val="18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0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E4111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302DE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1C263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B0B3B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ACA45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EB239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6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829E5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7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C1354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8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E4EE3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9</w:t>
            </w:r>
          </w:p>
        </w:tc>
        <w:tc>
          <w:tcPr>
            <w:tcW w:w="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53E58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10</w:t>
            </w:r>
          </w:p>
        </w:tc>
      </w:tr>
      <w:tr w:rsidR="00D87CC6" w:rsidRPr="00BB6119" w14:paraId="3FF7C325" w14:textId="77777777" w:rsidTr="00D87CC6">
        <w:trPr>
          <w:trHeight w:hRule="exact" w:val="569"/>
        </w:trPr>
        <w:tc>
          <w:tcPr>
            <w:tcW w:w="5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5A176" w14:textId="246D4DAA" w:rsidR="00D87CC6" w:rsidRPr="00BB6119" w:rsidRDefault="00D87CC6" w:rsidP="003139F4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Si me tratan muy injustamente, tomaré revancha en la primera ocasión, aunque deba pagar un costo por ello.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0B02C4B" w14:textId="77777777" w:rsidR="00D87CC6" w:rsidRPr="00BB6119" w:rsidRDefault="00D87CC6" w:rsidP="00D87CC6">
            <w:pPr>
              <w:pStyle w:val="Standard1"/>
              <w:spacing w:after="0" w:line="240" w:lineRule="auto"/>
              <w:jc w:val="center"/>
              <w:rPr>
                <w:rFonts w:eastAsia="Arial Unicode MS" w:cs="Times New Roman"/>
                <w:sz w:val="18"/>
                <w:szCs w:val="18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0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01FD3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1AEAE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7188F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60D81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0C28B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3F635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6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93370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7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70BEF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8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184CC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9</w:t>
            </w:r>
          </w:p>
        </w:tc>
        <w:tc>
          <w:tcPr>
            <w:tcW w:w="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0700E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10</w:t>
            </w:r>
          </w:p>
        </w:tc>
      </w:tr>
      <w:tr w:rsidR="00D87CC6" w:rsidRPr="00BB6119" w14:paraId="25BAFBEF" w14:textId="77777777" w:rsidTr="00FB449A">
        <w:trPr>
          <w:trHeight w:hRule="exact" w:val="277"/>
        </w:trPr>
        <w:tc>
          <w:tcPr>
            <w:tcW w:w="53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63829" w14:textId="77777777" w:rsidR="00D87CC6" w:rsidRPr="00BB6119" w:rsidRDefault="00D87CC6">
            <w:pPr>
              <w:pStyle w:val="Standard1"/>
              <w:spacing w:after="0" w:line="240" w:lineRule="auto"/>
              <w:rPr>
                <w:rFonts w:eastAsia="Times New Roman" w:cs="Times New Roman"/>
                <w:sz w:val="18"/>
                <w:szCs w:val="20"/>
                <w:lang w:val="es-CL"/>
              </w:rPr>
            </w:pPr>
            <w:r w:rsidRPr="00BB6119">
              <w:rPr>
                <w:rFonts w:eastAsia="Times New Roman" w:cs="Times New Roman"/>
                <w:sz w:val="18"/>
                <w:szCs w:val="20"/>
                <w:lang w:val="es-CL"/>
              </w:rPr>
              <w:t>Supongo que la gente tiene sólo las mejores intenciones.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CA54EF1" w14:textId="77777777" w:rsidR="00D87CC6" w:rsidRPr="00BB6119" w:rsidRDefault="00D87CC6" w:rsidP="00D87CC6">
            <w:pPr>
              <w:pStyle w:val="Standard1"/>
              <w:spacing w:after="0" w:line="240" w:lineRule="auto"/>
              <w:jc w:val="center"/>
              <w:rPr>
                <w:rFonts w:eastAsia="Arial Unicode MS" w:cs="Times New Roman"/>
                <w:sz w:val="18"/>
                <w:szCs w:val="18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0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2496A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76DDB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E3842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123AD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28CAB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B80BE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6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6E658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7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F9854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8</w:t>
            </w:r>
          </w:p>
        </w:tc>
        <w:tc>
          <w:tcPr>
            <w:tcW w:w="3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3D0F8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9</w:t>
            </w:r>
          </w:p>
        </w:tc>
        <w:tc>
          <w:tcPr>
            <w:tcW w:w="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476B7" w14:textId="77777777" w:rsidR="00D87CC6" w:rsidRPr="00BB6119" w:rsidRDefault="00D87CC6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10</w:t>
            </w:r>
          </w:p>
        </w:tc>
      </w:tr>
    </w:tbl>
    <w:p w14:paraId="115FD52C" w14:textId="77777777" w:rsidR="00E10827" w:rsidRPr="00BB6119" w:rsidRDefault="00E10827">
      <w:pPr>
        <w:pStyle w:val="Standard1"/>
        <w:widowControl w:val="0"/>
        <w:spacing w:after="0" w:line="360" w:lineRule="atLeast"/>
        <w:jc w:val="both"/>
        <w:rPr>
          <w:lang w:val="es-CL"/>
        </w:rPr>
      </w:pPr>
    </w:p>
    <w:p w14:paraId="2481A831" w14:textId="05239504" w:rsidR="007E180D" w:rsidRPr="00BB6119" w:rsidRDefault="007E180D" w:rsidP="00686BF8">
      <w:pPr>
        <w:pStyle w:val="ListParagraph"/>
        <w:numPr>
          <w:ilvl w:val="0"/>
          <w:numId w:val="37"/>
        </w:numPr>
        <w:spacing w:line="240" w:lineRule="auto"/>
        <w:jc w:val="both"/>
        <w:rPr>
          <w:b/>
          <w:sz w:val="20"/>
          <w:lang w:val="es-CL"/>
        </w:rPr>
      </w:pPr>
      <w:r w:rsidRPr="00BB6119">
        <w:rPr>
          <w:sz w:val="20"/>
          <w:lang w:val="es-CL"/>
        </w:rPr>
        <w:t>Considerando </w:t>
      </w:r>
      <w:r w:rsidR="00FB449A" w:rsidRPr="00BB6119">
        <w:rPr>
          <w:sz w:val="20"/>
          <w:lang w:val="es-CL"/>
        </w:rPr>
        <w:t>todos los aspectos de tu vida, ¿cuán satisfecho estás con tu </w:t>
      </w:r>
      <w:r w:rsidRPr="00BB6119">
        <w:rPr>
          <w:sz w:val="20"/>
          <w:lang w:val="es-CL"/>
        </w:rPr>
        <w:t>vida en este momento?</w:t>
      </w:r>
      <w:r w:rsidR="00FB449A" w:rsidRPr="00BB6119">
        <w:rPr>
          <w:sz w:val="20"/>
          <w:lang w:val="es-CL"/>
        </w:rPr>
        <w:t xml:space="preserve"> Por favor</w:t>
      </w:r>
      <w:r w:rsidRPr="00BB6119">
        <w:rPr>
          <w:sz w:val="20"/>
          <w:lang w:val="es-CL"/>
        </w:rPr>
        <w:t xml:space="preserve"> </w:t>
      </w:r>
      <w:r w:rsidR="006D69B7" w:rsidRPr="00BB6119">
        <w:rPr>
          <w:sz w:val="20"/>
          <w:lang w:val="es-CL"/>
        </w:rPr>
        <w:t xml:space="preserve">responde usando una escala de 0 a 10, en donde </w:t>
      </w:r>
      <w:r w:rsidR="00FB449A" w:rsidRPr="00BB6119">
        <w:rPr>
          <w:sz w:val="20"/>
          <w:lang w:val="es-CL"/>
        </w:rPr>
        <w:t>0</w:t>
      </w:r>
      <w:r w:rsidRPr="00BB6119">
        <w:rPr>
          <w:sz w:val="20"/>
          <w:lang w:val="es-CL"/>
        </w:rPr>
        <w:t xml:space="preserve"> significa que estás “completamente</w:t>
      </w:r>
      <w:r w:rsidR="00FB449A" w:rsidRPr="00BB6119">
        <w:rPr>
          <w:sz w:val="20"/>
          <w:lang w:val="es-CL"/>
        </w:rPr>
        <w:t xml:space="preserve"> </w:t>
      </w:r>
      <w:r w:rsidR="007074DA">
        <w:rPr>
          <w:sz w:val="20"/>
          <w:lang w:val="es-CL"/>
        </w:rPr>
        <w:t>insatisfecho” </w:t>
      </w:r>
      <w:r w:rsidR="001B6FCF">
        <w:rPr>
          <w:sz w:val="20"/>
          <w:lang w:val="es-CL"/>
        </w:rPr>
        <w:t>y </w:t>
      </w:r>
      <w:r w:rsidR="006D69B7" w:rsidRPr="00BB6119">
        <w:rPr>
          <w:sz w:val="20"/>
          <w:lang w:val="es-CL"/>
        </w:rPr>
        <w:t>10 s</w:t>
      </w:r>
      <w:r w:rsidRPr="00BB6119">
        <w:rPr>
          <w:sz w:val="20"/>
          <w:lang w:val="es-CL"/>
        </w:rPr>
        <w:t>ignifica que estás “com</w:t>
      </w:r>
      <w:r w:rsidR="006D69B7" w:rsidRPr="00BB6119">
        <w:rPr>
          <w:sz w:val="20"/>
          <w:lang w:val="es-CL"/>
        </w:rPr>
        <w:t>pletamente satisfecho”.</w:t>
      </w:r>
      <w:r w:rsidRPr="00BB6119">
        <w:rPr>
          <w:sz w:val="20"/>
          <w:lang w:val="es-CL"/>
        </w:rPr>
        <w:t xml:space="preserve"> </w:t>
      </w:r>
      <w:r w:rsidRPr="00BB6119">
        <w:rPr>
          <w:b/>
          <w:sz w:val="20"/>
          <w:lang w:val="es-CL"/>
        </w:rPr>
        <w:t xml:space="preserve">(MARCA </w:t>
      </w:r>
      <w:r w:rsidR="00E70E59">
        <w:rPr>
          <w:b/>
          <w:sz w:val="20"/>
          <w:lang w:val="es-CL"/>
        </w:rPr>
        <w:t>SOLO</w:t>
      </w:r>
      <w:r w:rsidR="00034A5D" w:rsidRPr="00BB6119">
        <w:rPr>
          <w:b/>
          <w:sz w:val="20"/>
          <w:lang w:val="es-CL"/>
        </w:rPr>
        <w:t xml:space="preserve"> UN</w:t>
      </w:r>
      <w:r w:rsidRPr="00BB6119">
        <w:rPr>
          <w:b/>
          <w:sz w:val="20"/>
          <w:lang w:val="es-CL"/>
        </w:rPr>
        <w:t xml:space="preserve"> </w:t>
      </w:r>
      <w:r w:rsidR="00034A5D" w:rsidRPr="00BB6119">
        <w:rPr>
          <w:b/>
          <w:sz w:val="20"/>
          <w:lang w:val="es-CL"/>
        </w:rPr>
        <w:t>NÚMERO</w:t>
      </w:r>
      <w:r w:rsidRPr="00BB6119">
        <w:rPr>
          <w:b/>
          <w:sz w:val="20"/>
          <w:lang w:val="es-CL"/>
        </w:rPr>
        <w:t>)</w:t>
      </w:r>
    </w:p>
    <w:tbl>
      <w:tblPr>
        <w:tblW w:w="79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722"/>
        <w:gridCol w:w="722"/>
        <w:gridCol w:w="722"/>
        <w:gridCol w:w="721"/>
        <w:gridCol w:w="722"/>
        <w:gridCol w:w="722"/>
        <w:gridCol w:w="722"/>
        <w:gridCol w:w="721"/>
        <w:gridCol w:w="722"/>
        <w:gridCol w:w="722"/>
      </w:tblGrid>
      <w:tr w:rsidR="00FB449A" w:rsidRPr="00BB6119" w14:paraId="0C1038ED" w14:textId="77777777" w:rsidTr="00FB449A">
        <w:trPr>
          <w:trHeight w:hRule="exact" w:val="299"/>
          <w:jc w:val="center"/>
        </w:trPr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1D1E23EA" w14:textId="77777777" w:rsidR="00FB449A" w:rsidRPr="00BB6119" w:rsidRDefault="00FB449A" w:rsidP="00FB449A">
            <w:pPr>
              <w:pStyle w:val="Standard1"/>
              <w:spacing w:after="0" w:line="240" w:lineRule="auto"/>
              <w:jc w:val="center"/>
              <w:rPr>
                <w:rFonts w:eastAsia="Arial Unicode MS" w:cs="Times New Roman"/>
                <w:sz w:val="18"/>
                <w:szCs w:val="18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0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47FC2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5EE59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2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5A0FF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3</w:t>
            </w:r>
          </w:p>
        </w:tc>
        <w:tc>
          <w:tcPr>
            <w:tcW w:w="7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E6094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4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BF70A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5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11C6A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6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BE9EC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7</w:t>
            </w:r>
          </w:p>
        </w:tc>
        <w:tc>
          <w:tcPr>
            <w:tcW w:w="7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9CD49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8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55F74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9</w:t>
            </w:r>
          </w:p>
        </w:tc>
        <w:tc>
          <w:tcPr>
            <w:tcW w:w="7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BE1BF" w14:textId="77777777" w:rsidR="00FB449A" w:rsidRPr="00BB6119" w:rsidRDefault="00FB449A">
            <w:pPr>
              <w:pStyle w:val="Standard1"/>
              <w:spacing w:after="0" w:line="240" w:lineRule="auto"/>
              <w:jc w:val="center"/>
              <w:rPr>
                <w:rFonts w:cs="Times New Roman"/>
                <w:lang w:val="es-CL"/>
              </w:rPr>
            </w:pPr>
            <w:r w:rsidRPr="00BB6119">
              <w:rPr>
                <w:rFonts w:eastAsia="Arial Unicode MS" w:cs="Times New Roman"/>
                <w:sz w:val="18"/>
                <w:szCs w:val="18"/>
                <w:lang w:val="es-CL"/>
              </w:rPr>
              <w:t>10</w:t>
            </w:r>
          </w:p>
        </w:tc>
      </w:tr>
    </w:tbl>
    <w:p w14:paraId="65649C16" w14:textId="77777777" w:rsidR="00974939" w:rsidRPr="00BB6119" w:rsidRDefault="00974939" w:rsidP="00A922F7">
      <w:pPr>
        <w:pStyle w:val="ListParagraph"/>
        <w:spacing w:line="240" w:lineRule="auto"/>
        <w:ind w:left="502"/>
        <w:rPr>
          <w:color w:val="FF0000"/>
          <w:sz w:val="20"/>
          <w:lang w:val="es-CL"/>
        </w:rPr>
      </w:pPr>
    </w:p>
    <w:p w14:paraId="5FC4D67A" w14:textId="77777777" w:rsidR="00E10827" w:rsidRPr="00BB6119" w:rsidRDefault="008369F4" w:rsidP="007E180D">
      <w:pPr>
        <w:spacing w:after="0" w:line="240" w:lineRule="auto"/>
        <w:jc w:val="center"/>
      </w:pPr>
      <w:r w:rsidRPr="00BB6119">
        <w:rPr>
          <w:b/>
          <w:i/>
          <w:sz w:val="24"/>
        </w:rPr>
        <w:t>¡Muchas gracias por tu colaboración!</w:t>
      </w:r>
    </w:p>
    <w:sectPr w:rsidR="00E10827" w:rsidRPr="00BB6119" w:rsidSect="00BB5310">
      <w:headerReference w:type="default" r:id="rId10"/>
      <w:footerReference w:type="even" r:id="rId11"/>
      <w:footerReference w:type="default" r:id="rId12"/>
      <w:pgSz w:w="12240" w:h="15840"/>
      <w:pgMar w:top="1276" w:right="1701" w:bottom="1417" w:left="1701" w:header="454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ED663A" w14:textId="77777777" w:rsidR="0025191B" w:rsidRDefault="0025191B">
      <w:pPr>
        <w:spacing w:after="0" w:line="240" w:lineRule="auto"/>
      </w:pPr>
      <w:r>
        <w:separator/>
      </w:r>
    </w:p>
  </w:endnote>
  <w:endnote w:type="continuationSeparator" w:id="0">
    <w:p w14:paraId="7BC592C7" w14:textId="77777777" w:rsidR="0025191B" w:rsidRDefault="00251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ijaya">
    <w:altName w:val="Arial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1949266"/>
      <w:docPartObj>
        <w:docPartGallery w:val="Page Numbers (Bottom of Page)"/>
        <w:docPartUnique/>
      </w:docPartObj>
    </w:sdtPr>
    <w:sdtEndPr/>
    <w:sdtContent>
      <w:p w14:paraId="583F7C54" w14:textId="77777777" w:rsidR="00901A77" w:rsidRDefault="00901A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B5310">
          <w:rPr>
            <w:noProof/>
            <w:lang w:val="de-DE"/>
          </w:rPr>
          <w:t>12</w:t>
        </w:r>
        <w:r>
          <w:fldChar w:fldCharType="end"/>
        </w:r>
      </w:p>
    </w:sdtContent>
  </w:sdt>
  <w:p w14:paraId="169178FC" w14:textId="77777777" w:rsidR="00901A77" w:rsidRDefault="00901A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62C23F" w14:textId="4C3BD592" w:rsidR="00901A77" w:rsidRDefault="00901A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9A1275">
      <w:rPr>
        <w:noProof/>
      </w:rPr>
      <w:t>2</w:t>
    </w:r>
    <w:r>
      <w:fldChar w:fldCharType="end"/>
    </w:r>
  </w:p>
  <w:p w14:paraId="1EC2A841" w14:textId="77777777" w:rsidR="00901A77" w:rsidRDefault="00901A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8C3E5B" w14:textId="77777777" w:rsidR="0025191B" w:rsidRDefault="0025191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134E863" w14:textId="77777777" w:rsidR="0025191B" w:rsidRDefault="00251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8504C3" w14:textId="77777777" w:rsidR="00901A77" w:rsidRDefault="00901A77">
    <w:pPr>
      <w:pStyle w:val="Header"/>
    </w:pPr>
    <w:r>
      <w:rPr>
        <w:noProof/>
        <w:lang w:val="en-GB" w:eastAsia="en-GB"/>
      </w:rPr>
      <w:drawing>
        <wp:inline distT="0" distB="0" distL="0" distR="0" wp14:anchorId="11B3562F" wp14:editId="27FE1056">
          <wp:extent cx="547920" cy="1152000"/>
          <wp:effectExtent l="0" t="0" r="5080" b="0"/>
          <wp:docPr id="11" name="graphics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7920" cy="1152000"/>
                  </a:xfrm>
                  <a:prstGeom prst="rect">
                    <a:avLst/>
                  </a:prstGeom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 xml:space="preserve">     </w:t>
    </w:r>
    <w:r>
      <w:rPr>
        <w:noProof/>
        <w:lang w:val="en-GB" w:eastAsia="en-GB"/>
      </w:rPr>
      <w:drawing>
        <wp:anchor distT="0" distB="0" distL="114300" distR="114300" simplePos="0" relativeHeight="251659264" behindDoc="1" locked="0" layoutInCell="1" allowOverlap="1" wp14:anchorId="58C56B1E" wp14:editId="28AB52F0">
          <wp:simplePos x="0" y="0"/>
          <wp:positionH relativeFrom="column">
            <wp:posOffset>4313520</wp:posOffset>
          </wp:positionH>
          <wp:positionV relativeFrom="paragraph">
            <wp:posOffset>681840</wp:posOffset>
          </wp:positionV>
          <wp:extent cx="1311840" cy="473040"/>
          <wp:effectExtent l="0" t="0" r="3175" b="3810"/>
          <wp:wrapNone/>
          <wp:docPr id="12" name="graphics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1840" cy="47304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43695"/>
    <w:multiLevelType w:val="multilevel"/>
    <w:tmpl w:val="4668646E"/>
    <w:lvl w:ilvl="0">
      <w:start w:val="10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1" w15:restartNumberingAfterBreak="0">
    <w:nsid w:val="04765D5D"/>
    <w:multiLevelType w:val="multilevel"/>
    <w:tmpl w:val="F97EED86"/>
    <w:styleLink w:val="WWNum3"/>
    <w:lvl w:ilvl="0">
      <w:start w:val="1"/>
      <w:numFmt w:val="decimal"/>
      <w:lvlText w:val="%1."/>
      <w:lvlJc w:val="left"/>
      <w:pPr>
        <w:ind w:left="360" w:hanging="360"/>
      </w:pPr>
      <w:rPr>
        <w:b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2" w15:restartNumberingAfterBreak="0">
    <w:nsid w:val="050D6801"/>
    <w:multiLevelType w:val="hybridMultilevel"/>
    <w:tmpl w:val="95B85E46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C30E7"/>
    <w:multiLevelType w:val="hybridMultilevel"/>
    <w:tmpl w:val="E84409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77CEE"/>
    <w:multiLevelType w:val="multilevel"/>
    <w:tmpl w:val="2C285BDA"/>
    <w:styleLink w:val="WWNum5"/>
    <w:lvl w:ilvl="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5" w15:restartNumberingAfterBreak="0">
    <w:nsid w:val="084736CA"/>
    <w:multiLevelType w:val="multilevel"/>
    <w:tmpl w:val="24E24AB4"/>
    <w:styleLink w:val="WWNum11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" w15:restartNumberingAfterBreak="0">
    <w:nsid w:val="109F60F2"/>
    <w:multiLevelType w:val="multilevel"/>
    <w:tmpl w:val="CE4A8754"/>
    <w:styleLink w:val="WWNum2"/>
    <w:lvl w:ilvl="0">
      <w:start w:val="1"/>
      <w:numFmt w:val="upperLetter"/>
      <w:lvlText w:val="%1."/>
      <w:lvlJc w:val="left"/>
      <w:pPr>
        <w:ind w:left="360" w:hanging="360"/>
      </w:pPr>
      <w:rPr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7" w15:restartNumberingAfterBreak="0">
    <w:nsid w:val="14BA699E"/>
    <w:multiLevelType w:val="multilevel"/>
    <w:tmpl w:val="219A7FF4"/>
    <w:styleLink w:val="WWNum6"/>
    <w:lvl w:ilvl="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8" w15:restartNumberingAfterBreak="0">
    <w:nsid w:val="1B4C57CB"/>
    <w:multiLevelType w:val="hybridMultilevel"/>
    <w:tmpl w:val="1B2E3D84"/>
    <w:lvl w:ilvl="0" w:tplc="6646219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color w:val="auto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AB0266"/>
    <w:multiLevelType w:val="hybridMultilevel"/>
    <w:tmpl w:val="1B2E3D84"/>
    <w:lvl w:ilvl="0" w:tplc="6646219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color w:val="auto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2A6FE9"/>
    <w:multiLevelType w:val="multilevel"/>
    <w:tmpl w:val="26003E76"/>
    <w:styleLink w:val="WWNum8"/>
    <w:lvl w:ilvl="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11" w15:restartNumberingAfterBreak="0">
    <w:nsid w:val="257D5760"/>
    <w:multiLevelType w:val="hybridMultilevel"/>
    <w:tmpl w:val="7D243AF8"/>
    <w:lvl w:ilvl="0" w:tplc="19067126">
      <w:start w:val="2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A2335"/>
    <w:multiLevelType w:val="multilevel"/>
    <w:tmpl w:val="1292CF56"/>
    <w:lvl w:ilvl="0">
      <w:start w:val="1"/>
      <w:numFmt w:val="decimal"/>
      <w:lvlText w:val="%1."/>
      <w:lvlJc w:val="left"/>
      <w:pPr>
        <w:ind w:left="502" w:hanging="360"/>
      </w:pPr>
      <w:rPr>
        <w:b w:val="0"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13" w15:restartNumberingAfterBreak="0">
    <w:nsid w:val="2B2143D5"/>
    <w:multiLevelType w:val="multilevel"/>
    <w:tmpl w:val="1292CF56"/>
    <w:styleLink w:val="WWNum19"/>
    <w:lvl w:ilvl="0">
      <w:start w:val="1"/>
      <w:numFmt w:val="decimal"/>
      <w:lvlText w:val="%1."/>
      <w:lvlJc w:val="left"/>
      <w:pPr>
        <w:ind w:left="502" w:hanging="360"/>
      </w:pPr>
      <w:rPr>
        <w:b w:val="0"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14" w15:restartNumberingAfterBreak="0">
    <w:nsid w:val="2C7E0A7D"/>
    <w:multiLevelType w:val="multilevel"/>
    <w:tmpl w:val="16F415CA"/>
    <w:styleLink w:val="WWNum7"/>
    <w:lvl w:ilvl="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15" w15:restartNumberingAfterBreak="0">
    <w:nsid w:val="35622305"/>
    <w:multiLevelType w:val="multilevel"/>
    <w:tmpl w:val="82B4CEF0"/>
    <w:styleLink w:val="WWNum12"/>
    <w:lvl w:ilvl="0">
      <w:start w:val="8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6" w15:restartNumberingAfterBreak="0">
    <w:nsid w:val="378B1665"/>
    <w:multiLevelType w:val="multilevel"/>
    <w:tmpl w:val="AB1E52E0"/>
    <w:styleLink w:val="WWNum1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17" w15:restartNumberingAfterBreak="0">
    <w:nsid w:val="3B6F6484"/>
    <w:multiLevelType w:val="multilevel"/>
    <w:tmpl w:val="AE3CD650"/>
    <w:styleLink w:val="WWNum13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8" w15:restartNumberingAfterBreak="0">
    <w:nsid w:val="3C9E2B0B"/>
    <w:multiLevelType w:val="hybridMultilevel"/>
    <w:tmpl w:val="E84409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34BC3"/>
    <w:multiLevelType w:val="multilevel"/>
    <w:tmpl w:val="60BA5338"/>
    <w:styleLink w:val="WWNum1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20" w15:restartNumberingAfterBreak="0">
    <w:nsid w:val="47780C8E"/>
    <w:multiLevelType w:val="multilevel"/>
    <w:tmpl w:val="963044F4"/>
    <w:styleLink w:val="WWNum9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1" w15:restartNumberingAfterBreak="0">
    <w:nsid w:val="479F5A74"/>
    <w:multiLevelType w:val="hybridMultilevel"/>
    <w:tmpl w:val="BE008C4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A8296B"/>
    <w:multiLevelType w:val="multilevel"/>
    <w:tmpl w:val="2D4079BE"/>
    <w:styleLink w:val="WWNum1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53C27677"/>
    <w:multiLevelType w:val="multilevel"/>
    <w:tmpl w:val="2DF6B11A"/>
    <w:lvl w:ilvl="0">
      <w:start w:val="6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7"/>
      <w:numFmt w:val="decimal"/>
      <w:lvlText w:val="%1.%2-%3.0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5863BC7"/>
    <w:multiLevelType w:val="multilevel"/>
    <w:tmpl w:val="1292CF56"/>
    <w:lvl w:ilvl="0">
      <w:start w:val="1"/>
      <w:numFmt w:val="decimal"/>
      <w:lvlText w:val="%1."/>
      <w:lvlJc w:val="left"/>
      <w:pPr>
        <w:ind w:left="502" w:hanging="360"/>
      </w:pPr>
      <w:rPr>
        <w:b w:val="0"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25" w15:restartNumberingAfterBreak="0">
    <w:nsid w:val="5DC21EDE"/>
    <w:multiLevelType w:val="multilevel"/>
    <w:tmpl w:val="132E3074"/>
    <w:styleLink w:val="WWNum20"/>
    <w:lvl w:ilvl="0">
      <w:start w:val="5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6" w15:restartNumberingAfterBreak="0">
    <w:nsid w:val="63FB5924"/>
    <w:multiLevelType w:val="multilevel"/>
    <w:tmpl w:val="2B06F3EC"/>
    <w:styleLink w:val="WWNum18"/>
    <w:lvl w:ilvl="0">
      <w:start w:val="1"/>
      <w:numFmt w:val="upperLetter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7" w15:restartNumberingAfterBreak="0">
    <w:nsid w:val="65652EF7"/>
    <w:multiLevelType w:val="multilevel"/>
    <w:tmpl w:val="1292CF56"/>
    <w:lvl w:ilvl="0">
      <w:start w:val="1"/>
      <w:numFmt w:val="decimal"/>
      <w:lvlText w:val="%1."/>
      <w:lvlJc w:val="left"/>
      <w:pPr>
        <w:ind w:left="502" w:hanging="360"/>
      </w:pPr>
      <w:rPr>
        <w:b w:val="0"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28" w15:restartNumberingAfterBreak="0">
    <w:nsid w:val="66AE701C"/>
    <w:multiLevelType w:val="multilevel"/>
    <w:tmpl w:val="65EC9618"/>
    <w:styleLink w:val="WWNum15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69301A2C"/>
    <w:multiLevelType w:val="multilevel"/>
    <w:tmpl w:val="907C911A"/>
    <w:styleLink w:val="WWNum10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0" w15:restartNumberingAfterBreak="0">
    <w:nsid w:val="6A12015C"/>
    <w:multiLevelType w:val="multilevel"/>
    <w:tmpl w:val="8B5499B4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1" w15:restartNumberingAfterBreak="0">
    <w:nsid w:val="71870681"/>
    <w:multiLevelType w:val="multilevel"/>
    <w:tmpl w:val="758CF850"/>
    <w:styleLink w:val="WWNum17"/>
    <w:lvl w:ilvl="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num w:numId="1">
    <w:abstractNumId w:val="19"/>
  </w:num>
  <w:num w:numId="2">
    <w:abstractNumId w:val="6"/>
  </w:num>
  <w:num w:numId="3">
    <w:abstractNumId w:val="1"/>
  </w:num>
  <w:num w:numId="4">
    <w:abstractNumId w:val="30"/>
  </w:num>
  <w:num w:numId="5">
    <w:abstractNumId w:val="4"/>
  </w:num>
  <w:num w:numId="6">
    <w:abstractNumId w:val="7"/>
  </w:num>
  <w:num w:numId="7">
    <w:abstractNumId w:val="14"/>
  </w:num>
  <w:num w:numId="8">
    <w:abstractNumId w:val="10"/>
  </w:num>
  <w:num w:numId="9">
    <w:abstractNumId w:val="20"/>
  </w:num>
  <w:num w:numId="10">
    <w:abstractNumId w:val="29"/>
  </w:num>
  <w:num w:numId="11">
    <w:abstractNumId w:val="5"/>
  </w:num>
  <w:num w:numId="12">
    <w:abstractNumId w:val="15"/>
  </w:num>
  <w:num w:numId="13">
    <w:abstractNumId w:val="17"/>
  </w:num>
  <w:num w:numId="14">
    <w:abstractNumId w:val="16"/>
  </w:num>
  <w:num w:numId="15">
    <w:abstractNumId w:val="28"/>
  </w:num>
  <w:num w:numId="16">
    <w:abstractNumId w:val="22"/>
  </w:num>
  <w:num w:numId="17">
    <w:abstractNumId w:val="31"/>
  </w:num>
  <w:num w:numId="18">
    <w:abstractNumId w:val="26"/>
  </w:num>
  <w:num w:numId="19">
    <w:abstractNumId w:val="13"/>
  </w:num>
  <w:num w:numId="20">
    <w:abstractNumId w:val="25"/>
  </w:num>
  <w:num w:numId="21">
    <w:abstractNumId w:val="22"/>
  </w:num>
  <w:num w:numId="22">
    <w:abstractNumId w:val="19"/>
    <w:lvlOverride w:ilvl="0">
      <w:startOverride w:val="1"/>
    </w:lvlOverride>
  </w:num>
  <w:num w:numId="23">
    <w:abstractNumId w:val="6"/>
    <w:lvlOverride w:ilvl="0">
      <w:startOverride w:val="1"/>
    </w:lvlOverride>
  </w:num>
  <w:num w:numId="24">
    <w:abstractNumId w:val="13"/>
  </w:num>
  <w:num w:numId="25">
    <w:abstractNumId w:val="30"/>
    <w:lvlOverride w:ilvl="0">
      <w:startOverride w:val="1"/>
    </w:lvlOverride>
  </w:num>
  <w:num w:numId="26">
    <w:abstractNumId w:val="0"/>
  </w:num>
  <w:num w:numId="27">
    <w:abstractNumId w:val="4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31"/>
    <w:lvlOverride w:ilvl="0">
      <w:startOverride w:val="1"/>
    </w:lvlOverride>
  </w:num>
  <w:num w:numId="30">
    <w:abstractNumId w:val="25"/>
    <w:lvlOverride w:ilvl="0">
      <w:startOverride w:val="5"/>
      <w:lvl w:ilvl="0">
        <w:start w:val="5"/>
        <w:numFmt w:val="upperRoman"/>
        <w:lvlText w:val="%1."/>
        <w:lvlJc w:val="left"/>
        <w:pPr>
          <w:ind w:left="1080" w:hanging="720"/>
        </w:pPr>
        <w:rPr>
          <w:b/>
        </w:rPr>
      </w:lvl>
    </w:lvlOverride>
  </w:num>
  <w:num w:numId="31">
    <w:abstractNumId w:val="14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24"/>
  </w:num>
  <w:num w:numId="34">
    <w:abstractNumId w:val="12"/>
  </w:num>
  <w:num w:numId="35">
    <w:abstractNumId w:val="21"/>
  </w:num>
  <w:num w:numId="36">
    <w:abstractNumId w:val="2"/>
  </w:num>
  <w:num w:numId="37">
    <w:abstractNumId w:val="9"/>
  </w:num>
  <w:num w:numId="38">
    <w:abstractNumId w:val="18"/>
  </w:num>
  <w:num w:numId="39">
    <w:abstractNumId w:val="11"/>
  </w:num>
  <w:num w:numId="40">
    <w:abstractNumId w:val="27"/>
  </w:num>
  <w:num w:numId="41">
    <w:abstractNumId w:val="3"/>
  </w:num>
  <w:num w:numId="42">
    <w:abstractNumId w:val="8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827"/>
    <w:rsid w:val="00002B13"/>
    <w:rsid w:val="00003A21"/>
    <w:rsid w:val="0002792B"/>
    <w:rsid w:val="000333DB"/>
    <w:rsid w:val="00034A5D"/>
    <w:rsid w:val="00040AD6"/>
    <w:rsid w:val="00043E03"/>
    <w:rsid w:val="0004470D"/>
    <w:rsid w:val="000737EE"/>
    <w:rsid w:val="00076F7E"/>
    <w:rsid w:val="000822CB"/>
    <w:rsid w:val="000827B9"/>
    <w:rsid w:val="000832E1"/>
    <w:rsid w:val="000859E6"/>
    <w:rsid w:val="000955B4"/>
    <w:rsid w:val="00095CD9"/>
    <w:rsid w:val="000A18C6"/>
    <w:rsid w:val="000D04B8"/>
    <w:rsid w:val="000D6DF0"/>
    <w:rsid w:val="000E01AD"/>
    <w:rsid w:val="000E613F"/>
    <w:rsid w:val="00101DAE"/>
    <w:rsid w:val="001047DD"/>
    <w:rsid w:val="00107713"/>
    <w:rsid w:val="001537A0"/>
    <w:rsid w:val="00163675"/>
    <w:rsid w:val="0018322B"/>
    <w:rsid w:val="001961EF"/>
    <w:rsid w:val="001977E0"/>
    <w:rsid w:val="001A31B3"/>
    <w:rsid w:val="001A53D1"/>
    <w:rsid w:val="001A7651"/>
    <w:rsid w:val="001B6FCF"/>
    <w:rsid w:val="001B79BD"/>
    <w:rsid w:val="001E0D85"/>
    <w:rsid w:val="001E0E77"/>
    <w:rsid w:val="001E6830"/>
    <w:rsid w:val="0020141D"/>
    <w:rsid w:val="002248F8"/>
    <w:rsid w:val="00232589"/>
    <w:rsid w:val="00246576"/>
    <w:rsid w:val="0025191B"/>
    <w:rsid w:val="00251A03"/>
    <w:rsid w:val="00252D6B"/>
    <w:rsid w:val="00262562"/>
    <w:rsid w:val="00262F08"/>
    <w:rsid w:val="00275458"/>
    <w:rsid w:val="00275821"/>
    <w:rsid w:val="00292AFF"/>
    <w:rsid w:val="002A5376"/>
    <w:rsid w:val="002B0D6F"/>
    <w:rsid w:val="002B1984"/>
    <w:rsid w:val="002E6B5A"/>
    <w:rsid w:val="002F005E"/>
    <w:rsid w:val="002F126B"/>
    <w:rsid w:val="002F2B69"/>
    <w:rsid w:val="003044AA"/>
    <w:rsid w:val="00304BA1"/>
    <w:rsid w:val="003126AC"/>
    <w:rsid w:val="003139F4"/>
    <w:rsid w:val="00316571"/>
    <w:rsid w:val="00323A45"/>
    <w:rsid w:val="00323B93"/>
    <w:rsid w:val="00326CD2"/>
    <w:rsid w:val="003275A8"/>
    <w:rsid w:val="00345422"/>
    <w:rsid w:val="0037315B"/>
    <w:rsid w:val="00376013"/>
    <w:rsid w:val="0038323C"/>
    <w:rsid w:val="00393122"/>
    <w:rsid w:val="003B2D24"/>
    <w:rsid w:val="003C0087"/>
    <w:rsid w:val="003C75F2"/>
    <w:rsid w:val="003D0F78"/>
    <w:rsid w:val="003E2941"/>
    <w:rsid w:val="003E7325"/>
    <w:rsid w:val="0040190E"/>
    <w:rsid w:val="00405EAE"/>
    <w:rsid w:val="00412428"/>
    <w:rsid w:val="0042153C"/>
    <w:rsid w:val="004449F5"/>
    <w:rsid w:val="00471838"/>
    <w:rsid w:val="004B1407"/>
    <w:rsid w:val="004B56AD"/>
    <w:rsid w:val="004C32FF"/>
    <w:rsid w:val="004D2E27"/>
    <w:rsid w:val="004D60F4"/>
    <w:rsid w:val="004D6C5B"/>
    <w:rsid w:val="004E16C2"/>
    <w:rsid w:val="004E3D29"/>
    <w:rsid w:val="004F3B8D"/>
    <w:rsid w:val="005054F7"/>
    <w:rsid w:val="00505722"/>
    <w:rsid w:val="00513385"/>
    <w:rsid w:val="00513586"/>
    <w:rsid w:val="00531FE7"/>
    <w:rsid w:val="00536909"/>
    <w:rsid w:val="005405A5"/>
    <w:rsid w:val="00561980"/>
    <w:rsid w:val="005700C4"/>
    <w:rsid w:val="005757A6"/>
    <w:rsid w:val="00590200"/>
    <w:rsid w:val="005903D5"/>
    <w:rsid w:val="00591E60"/>
    <w:rsid w:val="005933E3"/>
    <w:rsid w:val="005A1DF6"/>
    <w:rsid w:val="005A2A61"/>
    <w:rsid w:val="005B4822"/>
    <w:rsid w:val="005C6DDF"/>
    <w:rsid w:val="005D056D"/>
    <w:rsid w:val="005D093A"/>
    <w:rsid w:val="005D3C93"/>
    <w:rsid w:val="005F05A7"/>
    <w:rsid w:val="005F2549"/>
    <w:rsid w:val="006008AB"/>
    <w:rsid w:val="00606E8F"/>
    <w:rsid w:val="00607D41"/>
    <w:rsid w:val="00607FD9"/>
    <w:rsid w:val="0062340A"/>
    <w:rsid w:val="00630B21"/>
    <w:rsid w:val="00642D50"/>
    <w:rsid w:val="0065600E"/>
    <w:rsid w:val="00657E56"/>
    <w:rsid w:val="00665FF5"/>
    <w:rsid w:val="00672FC7"/>
    <w:rsid w:val="00673730"/>
    <w:rsid w:val="00686BF8"/>
    <w:rsid w:val="00693970"/>
    <w:rsid w:val="006969FF"/>
    <w:rsid w:val="006A72D3"/>
    <w:rsid w:val="006A7439"/>
    <w:rsid w:val="006B2BBE"/>
    <w:rsid w:val="006C2EE8"/>
    <w:rsid w:val="006C482A"/>
    <w:rsid w:val="006D033B"/>
    <w:rsid w:val="006D1DF9"/>
    <w:rsid w:val="006D69B7"/>
    <w:rsid w:val="0070464D"/>
    <w:rsid w:val="007074DA"/>
    <w:rsid w:val="007244E9"/>
    <w:rsid w:val="00736573"/>
    <w:rsid w:val="007373AC"/>
    <w:rsid w:val="0074003F"/>
    <w:rsid w:val="00747EEA"/>
    <w:rsid w:val="00757D09"/>
    <w:rsid w:val="0076412D"/>
    <w:rsid w:val="00767DF0"/>
    <w:rsid w:val="00775DD8"/>
    <w:rsid w:val="00777146"/>
    <w:rsid w:val="00780380"/>
    <w:rsid w:val="00787079"/>
    <w:rsid w:val="00793BAC"/>
    <w:rsid w:val="007A0750"/>
    <w:rsid w:val="007B155B"/>
    <w:rsid w:val="007C229C"/>
    <w:rsid w:val="007D0805"/>
    <w:rsid w:val="007E0AAB"/>
    <w:rsid w:val="007E0CC8"/>
    <w:rsid w:val="007E0D3D"/>
    <w:rsid w:val="007E180D"/>
    <w:rsid w:val="007E7794"/>
    <w:rsid w:val="00816FBA"/>
    <w:rsid w:val="00822284"/>
    <w:rsid w:val="00831545"/>
    <w:rsid w:val="008369F4"/>
    <w:rsid w:val="0085224F"/>
    <w:rsid w:val="00855CCF"/>
    <w:rsid w:val="0085776D"/>
    <w:rsid w:val="00860110"/>
    <w:rsid w:val="0087381F"/>
    <w:rsid w:val="00874340"/>
    <w:rsid w:val="00875909"/>
    <w:rsid w:val="00877D28"/>
    <w:rsid w:val="008865EB"/>
    <w:rsid w:val="00886ABE"/>
    <w:rsid w:val="008922CF"/>
    <w:rsid w:val="008959F6"/>
    <w:rsid w:val="008977A1"/>
    <w:rsid w:val="008B11CA"/>
    <w:rsid w:val="008C3FFC"/>
    <w:rsid w:val="008C7711"/>
    <w:rsid w:val="008E03FC"/>
    <w:rsid w:val="008E426F"/>
    <w:rsid w:val="008E7138"/>
    <w:rsid w:val="008F099B"/>
    <w:rsid w:val="00901726"/>
    <w:rsid w:val="00901A77"/>
    <w:rsid w:val="00906E49"/>
    <w:rsid w:val="00906F96"/>
    <w:rsid w:val="00931DD9"/>
    <w:rsid w:val="00931F0D"/>
    <w:rsid w:val="00932703"/>
    <w:rsid w:val="00934AD4"/>
    <w:rsid w:val="00936F9E"/>
    <w:rsid w:val="00946312"/>
    <w:rsid w:val="00967071"/>
    <w:rsid w:val="009718CA"/>
    <w:rsid w:val="0097457B"/>
    <w:rsid w:val="00974939"/>
    <w:rsid w:val="00993E9D"/>
    <w:rsid w:val="00995719"/>
    <w:rsid w:val="009A1275"/>
    <w:rsid w:val="009A38AF"/>
    <w:rsid w:val="009A6650"/>
    <w:rsid w:val="009A6916"/>
    <w:rsid w:val="009A6969"/>
    <w:rsid w:val="009B2E35"/>
    <w:rsid w:val="009C0E41"/>
    <w:rsid w:val="009C2A7A"/>
    <w:rsid w:val="009C5421"/>
    <w:rsid w:val="009C5B28"/>
    <w:rsid w:val="009C5EE7"/>
    <w:rsid w:val="009E3B92"/>
    <w:rsid w:val="009E541A"/>
    <w:rsid w:val="009F4F46"/>
    <w:rsid w:val="00A0252A"/>
    <w:rsid w:val="00A064F3"/>
    <w:rsid w:val="00A14110"/>
    <w:rsid w:val="00A21BF3"/>
    <w:rsid w:val="00A279B5"/>
    <w:rsid w:val="00A34359"/>
    <w:rsid w:val="00A3609F"/>
    <w:rsid w:val="00A466DB"/>
    <w:rsid w:val="00A471DE"/>
    <w:rsid w:val="00A6627C"/>
    <w:rsid w:val="00A74445"/>
    <w:rsid w:val="00A77AB4"/>
    <w:rsid w:val="00A82699"/>
    <w:rsid w:val="00A830FF"/>
    <w:rsid w:val="00A86F61"/>
    <w:rsid w:val="00A87687"/>
    <w:rsid w:val="00A922F7"/>
    <w:rsid w:val="00A95E72"/>
    <w:rsid w:val="00AA0688"/>
    <w:rsid w:val="00AB5A9E"/>
    <w:rsid w:val="00AC1B43"/>
    <w:rsid w:val="00AD2568"/>
    <w:rsid w:val="00AD30CA"/>
    <w:rsid w:val="00AE0191"/>
    <w:rsid w:val="00AF32EF"/>
    <w:rsid w:val="00AF6A04"/>
    <w:rsid w:val="00AF7437"/>
    <w:rsid w:val="00B06170"/>
    <w:rsid w:val="00B11A9D"/>
    <w:rsid w:val="00B31A03"/>
    <w:rsid w:val="00B47A83"/>
    <w:rsid w:val="00B538B8"/>
    <w:rsid w:val="00B75C4E"/>
    <w:rsid w:val="00B76A73"/>
    <w:rsid w:val="00B819C0"/>
    <w:rsid w:val="00BA2608"/>
    <w:rsid w:val="00BA70BD"/>
    <w:rsid w:val="00BB5310"/>
    <w:rsid w:val="00BB6119"/>
    <w:rsid w:val="00BE3182"/>
    <w:rsid w:val="00BE5870"/>
    <w:rsid w:val="00C037E1"/>
    <w:rsid w:val="00C12B9A"/>
    <w:rsid w:val="00C2515B"/>
    <w:rsid w:val="00C27814"/>
    <w:rsid w:val="00C3302E"/>
    <w:rsid w:val="00C3446C"/>
    <w:rsid w:val="00C36B31"/>
    <w:rsid w:val="00C422D3"/>
    <w:rsid w:val="00C449FA"/>
    <w:rsid w:val="00C50788"/>
    <w:rsid w:val="00C53B1E"/>
    <w:rsid w:val="00C60DE1"/>
    <w:rsid w:val="00C658BD"/>
    <w:rsid w:val="00C737F2"/>
    <w:rsid w:val="00C86C6E"/>
    <w:rsid w:val="00C97F72"/>
    <w:rsid w:val="00CA71A8"/>
    <w:rsid w:val="00CB1FCD"/>
    <w:rsid w:val="00CB2CDF"/>
    <w:rsid w:val="00CC2E55"/>
    <w:rsid w:val="00CC558D"/>
    <w:rsid w:val="00CE3E36"/>
    <w:rsid w:val="00CF7D4A"/>
    <w:rsid w:val="00D05AAA"/>
    <w:rsid w:val="00D123F5"/>
    <w:rsid w:val="00D14699"/>
    <w:rsid w:val="00D17253"/>
    <w:rsid w:val="00D416C2"/>
    <w:rsid w:val="00D4231E"/>
    <w:rsid w:val="00D503C4"/>
    <w:rsid w:val="00D50439"/>
    <w:rsid w:val="00D518C1"/>
    <w:rsid w:val="00D540BA"/>
    <w:rsid w:val="00D60C2E"/>
    <w:rsid w:val="00D60E26"/>
    <w:rsid w:val="00D65E7F"/>
    <w:rsid w:val="00D672C2"/>
    <w:rsid w:val="00D74715"/>
    <w:rsid w:val="00D87CC6"/>
    <w:rsid w:val="00DA3BC0"/>
    <w:rsid w:val="00DA603C"/>
    <w:rsid w:val="00DB2391"/>
    <w:rsid w:val="00DB7851"/>
    <w:rsid w:val="00DD600A"/>
    <w:rsid w:val="00DE6289"/>
    <w:rsid w:val="00DF07C9"/>
    <w:rsid w:val="00DF24F9"/>
    <w:rsid w:val="00DF3A79"/>
    <w:rsid w:val="00DF710F"/>
    <w:rsid w:val="00E03FD6"/>
    <w:rsid w:val="00E10827"/>
    <w:rsid w:val="00E17E12"/>
    <w:rsid w:val="00E37AE0"/>
    <w:rsid w:val="00E41A73"/>
    <w:rsid w:val="00E5311D"/>
    <w:rsid w:val="00E53A9C"/>
    <w:rsid w:val="00E53ACF"/>
    <w:rsid w:val="00E64AA4"/>
    <w:rsid w:val="00E6632E"/>
    <w:rsid w:val="00E70E59"/>
    <w:rsid w:val="00E743BC"/>
    <w:rsid w:val="00E8574B"/>
    <w:rsid w:val="00E901B2"/>
    <w:rsid w:val="00EA0CAD"/>
    <w:rsid w:val="00EA45C7"/>
    <w:rsid w:val="00EA6C03"/>
    <w:rsid w:val="00EB1CE2"/>
    <w:rsid w:val="00EB48AE"/>
    <w:rsid w:val="00EB4E23"/>
    <w:rsid w:val="00EB6C3F"/>
    <w:rsid w:val="00EC043C"/>
    <w:rsid w:val="00EC3F46"/>
    <w:rsid w:val="00EC4299"/>
    <w:rsid w:val="00ED08A0"/>
    <w:rsid w:val="00ED2D6F"/>
    <w:rsid w:val="00ED5964"/>
    <w:rsid w:val="00EF05A1"/>
    <w:rsid w:val="00EF7A4F"/>
    <w:rsid w:val="00EF7F38"/>
    <w:rsid w:val="00F02B56"/>
    <w:rsid w:val="00F036C4"/>
    <w:rsid w:val="00F056E7"/>
    <w:rsid w:val="00F065CE"/>
    <w:rsid w:val="00F17CE4"/>
    <w:rsid w:val="00F57B11"/>
    <w:rsid w:val="00F60C0B"/>
    <w:rsid w:val="00F714E2"/>
    <w:rsid w:val="00F72FF8"/>
    <w:rsid w:val="00F82B7D"/>
    <w:rsid w:val="00F91FE1"/>
    <w:rsid w:val="00FB272B"/>
    <w:rsid w:val="00FB449A"/>
    <w:rsid w:val="00FB4D82"/>
    <w:rsid w:val="00FE04A8"/>
    <w:rsid w:val="00FE1841"/>
    <w:rsid w:val="00FE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43A04"/>
  <w15:docId w15:val="{21567855-3083-4B2A-A536-45CB3D87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F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A4F"/>
    <w:rPr>
      <w:lang w:val="es-C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1">
    <w:name w:val="Standard1"/>
    <w:pPr>
      <w:widowControl/>
    </w:pPr>
  </w:style>
  <w:style w:type="paragraph" w:customStyle="1" w:styleId="Heading">
    <w:name w:val="Heading"/>
    <w:basedOn w:val="Standard1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1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1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1"/>
    <w:pPr>
      <w:suppressLineNumbers/>
    </w:pPr>
    <w:rPr>
      <w:rFonts w:cs="Mangal"/>
    </w:rPr>
  </w:style>
  <w:style w:type="paragraph" w:styleId="ListParagraph">
    <w:name w:val="List Paragraph"/>
    <w:basedOn w:val="Standard1"/>
    <w:qFormat/>
    <w:pPr>
      <w:ind w:left="720"/>
    </w:pPr>
  </w:style>
  <w:style w:type="paragraph" w:styleId="Header">
    <w:name w:val="header"/>
    <w:basedOn w:val="Standard1"/>
    <w:pPr>
      <w:suppressLineNumbers/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Standard1"/>
    <w:link w:val="FooterChar1"/>
    <w:uiPriority w:val="99"/>
    <w:pPr>
      <w:suppressLineNumbers/>
      <w:tabs>
        <w:tab w:val="center" w:pos="4419"/>
        <w:tab w:val="right" w:pos="8838"/>
      </w:tabs>
      <w:spacing w:after="0" w:line="240" w:lineRule="auto"/>
    </w:pPr>
  </w:style>
  <w:style w:type="paragraph" w:styleId="BalloonText">
    <w:name w:val="Balloon Text"/>
    <w:basedOn w:val="Standard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Standard1"/>
    <w:link w:val="CommentTextChar1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rPr>
      <w:b/>
      <w:bCs/>
    </w:rPr>
  </w:style>
  <w:style w:type="character" w:customStyle="1" w:styleId="HeaderChar">
    <w:name w:val="Header Char"/>
    <w:basedOn w:val="DefaultParagraphFont"/>
    <w:rPr>
      <w:lang w:val="es-CL"/>
    </w:rPr>
  </w:style>
  <w:style w:type="character" w:customStyle="1" w:styleId="FooterChar">
    <w:name w:val="Footer Char"/>
    <w:basedOn w:val="DefaultParagraphFont"/>
    <w:rPr>
      <w:lang w:val="es-CL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  <w:lang w:val="es-CL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CommentTextChar">
    <w:name w:val="Comment Text Char"/>
    <w:basedOn w:val="DefaultParagraphFont"/>
    <w:rPr>
      <w:sz w:val="20"/>
      <w:szCs w:val="20"/>
      <w:lang w:val="es-CL"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  <w:lang w:val="es-CL"/>
    </w:rPr>
  </w:style>
  <w:style w:type="character" w:customStyle="1" w:styleId="ListLabel1">
    <w:name w:val="ListLabel 1"/>
    <w:rPr>
      <w:b w:val="0"/>
      <w:i w:val="0"/>
      <w:sz w:val="20"/>
    </w:rPr>
  </w:style>
  <w:style w:type="character" w:customStyle="1" w:styleId="ListLabel2">
    <w:name w:val="ListLabel 2"/>
    <w:rPr>
      <w:b/>
      <w:sz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rFonts w:eastAsia="Calibri" w:cs="Calibri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b w:val="0"/>
      <w:sz w:val="20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numbering" w:customStyle="1" w:styleId="WWNum16">
    <w:name w:val="WWNum16"/>
    <w:basedOn w:val="NoList"/>
    <w:pPr>
      <w:numPr>
        <w:numId w:val="16"/>
      </w:numPr>
    </w:pPr>
  </w:style>
  <w:style w:type="numbering" w:customStyle="1" w:styleId="WWNum17">
    <w:name w:val="WWNum17"/>
    <w:basedOn w:val="NoList"/>
    <w:pPr>
      <w:numPr>
        <w:numId w:val="17"/>
      </w:numPr>
    </w:pPr>
  </w:style>
  <w:style w:type="numbering" w:customStyle="1" w:styleId="WWNum18">
    <w:name w:val="WWNum18"/>
    <w:basedOn w:val="NoList"/>
    <w:pPr>
      <w:numPr>
        <w:numId w:val="18"/>
      </w:numPr>
    </w:pPr>
  </w:style>
  <w:style w:type="numbering" w:customStyle="1" w:styleId="WWNum19">
    <w:name w:val="WWNum19"/>
    <w:basedOn w:val="NoList"/>
    <w:pPr>
      <w:numPr>
        <w:numId w:val="19"/>
      </w:numPr>
    </w:pPr>
  </w:style>
  <w:style w:type="numbering" w:customStyle="1" w:styleId="WWNum20">
    <w:name w:val="WWNum20"/>
    <w:basedOn w:val="NoList"/>
    <w:pPr>
      <w:numPr>
        <w:numId w:val="20"/>
      </w:numPr>
    </w:pPr>
  </w:style>
  <w:style w:type="character" w:customStyle="1" w:styleId="apple-converted-space">
    <w:name w:val="apple-converted-space"/>
    <w:basedOn w:val="DefaultParagraphFont"/>
    <w:rsid w:val="00E64AA4"/>
  </w:style>
  <w:style w:type="table" w:styleId="TableGrid">
    <w:name w:val="Table Grid"/>
    <w:basedOn w:val="TableNormal"/>
    <w:uiPriority w:val="39"/>
    <w:rsid w:val="003C0087"/>
    <w:pPr>
      <w:widowControl/>
      <w:suppressAutoHyphens w:val="0"/>
      <w:autoSpaceDN/>
      <w:spacing w:after="0" w:line="240" w:lineRule="auto"/>
      <w:textAlignment w:val="auto"/>
    </w:pPr>
    <w:rPr>
      <w:rFonts w:asciiTheme="minorHAnsi" w:eastAsia="Times New Roman" w:hAnsiTheme="minorHAns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323A45"/>
    <w:pPr>
      <w:widowControl/>
      <w:suppressAutoHyphens w:val="0"/>
      <w:autoSpaceDN/>
      <w:spacing w:after="0" w:line="240" w:lineRule="auto"/>
      <w:textAlignment w:val="auto"/>
    </w:pPr>
    <w:rPr>
      <w:rFonts w:ascii="Times New Roman" w:eastAsiaTheme="minorHAnsi" w:hAnsi="Times New Roman" w:cs="Times New Roman"/>
      <w:kern w:val="0"/>
      <w:sz w:val="24"/>
      <w:szCs w:val="24"/>
      <w:lang w:val="en-GB" w:eastAsia="en-GB"/>
    </w:rPr>
  </w:style>
  <w:style w:type="character" w:customStyle="1" w:styleId="FooterChar1">
    <w:name w:val="Footer Char1"/>
    <w:basedOn w:val="DefaultParagraphFont"/>
    <w:link w:val="Footer"/>
    <w:uiPriority w:val="99"/>
    <w:rsid w:val="0087381F"/>
  </w:style>
  <w:style w:type="character" w:styleId="Hyperlink">
    <w:name w:val="Hyperlink"/>
    <w:basedOn w:val="DefaultParagraphFont"/>
    <w:uiPriority w:val="99"/>
    <w:semiHidden/>
    <w:unhideWhenUsed/>
    <w:rsid w:val="00C97F72"/>
    <w:rPr>
      <w:color w:val="0000FF"/>
      <w:u w:val="single"/>
    </w:rPr>
  </w:style>
  <w:style w:type="character" w:customStyle="1" w:styleId="CommentTextChar1">
    <w:name w:val="Comment Text Char1"/>
    <w:basedOn w:val="DefaultParagraphFont"/>
    <w:link w:val="CommentText"/>
    <w:uiPriority w:val="99"/>
    <w:rsid w:val="008977A1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60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60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60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4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png@01D28141.4BA61A8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C24E4-2940-4BD7-88DC-496757050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9FF3EA26.dotm</Template>
  <TotalTime>0</TotalTime>
  <Pages>12</Pages>
  <Words>2940</Words>
  <Characters>16761</Characters>
  <Application>Microsoft Office Word</Application>
  <DocSecurity>0</DocSecurity>
  <Lines>139</Lines>
  <Paragraphs>39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University College London</Company>
  <LinksUpToDate>false</LinksUpToDate>
  <CharactersWithSpaces>19662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Ignacio Venegas Muggli</dc:creator>
  <cp:lastModifiedBy>Michela Tincani</cp:lastModifiedBy>
  <cp:revision>2</cp:revision>
  <cp:lastPrinted>2017-01-12T14:49:00Z</cp:lastPrinted>
  <dcterms:created xsi:type="dcterms:W3CDTF">2017-02-13T08:24:00Z</dcterms:created>
  <dcterms:modified xsi:type="dcterms:W3CDTF">2017-02-13T08:24:00Z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